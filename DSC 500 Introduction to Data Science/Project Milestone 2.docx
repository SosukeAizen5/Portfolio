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EAEE2" w14:textId="77777777" w:rsidR="002C79E6" w:rsidRDefault="002C79E6" w:rsidP="002C79E6"/>
    <w:p w14:paraId="56C7F942" w14:textId="77777777" w:rsidR="002C79E6" w:rsidRDefault="002C79E6" w:rsidP="002C79E6"/>
    <w:p w14:paraId="50B22BB2" w14:textId="77777777" w:rsidR="002C79E6" w:rsidRDefault="002C79E6" w:rsidP="002C79E6"/>
    <w:p w14:paraId="5E4339E2" w14:textId="77777777" w:rsidR="002C79E6" w:rsidRDefault="002C79E6" w:rsidP="002C79E6"/>
    <w:p w14:paraId="5410745C" w14:textId="77777777" w:rsidR="002C79E6" w:rsidRDefault="002C79E6" w:rsidP="002C79E6"/>
    <w:p w14:paraId="164CBE6C" w14:textId="77C547AA" w:rsidR="6A36C4BF" w:rsidRPr="00B863FB" w:rsidRDefault="00512D39" w:rsidP="00B863FB">
      <w:pPr>
        <w:pStyle w:val="Title"/>
      </w:pPr>
      <w:r>
        <w:t xml:space="preserve">Do </w:t>
      </w:r>
      <w:r w:rsidR="00F72160">
        <w:t xml:space="preserve">Social Media Users </w:t>
      </w:r>
      <w:r>
        <w:t>Interact</w:t>
      </w:r>
      <w:r w:rsidR="00F72160">
        <w:t xml:space="preserve"> More </w:t>
      </w:r>
      <w:r>
        <w:t>with</w:t>
      </w:r>
      <w:r w:rsidR="00F72160">
        <w:t xml:space="preserve"> </w:t>
      </w:r>
      <w:r w:rsidR="00E96FEE">
        <w:t>Fast</w:t>
      </w:r>
      <w:r w:rsidR="00F72160">
        <w:t xml:space="preserve"> Food or Healthy Food O</w:t>
      </w:r>
      <w:r>
        <w:t>nline</w:t>
      </w:r>
      <w:r w:rsidR="00F72160">
        <w:t xml:space="preserve">? </w:t>
      </w:r>
    </w:p>
    <w:p w14:paraId="1931F646" w14:textId="73E64CF2" w:rsidR="201D26C8" w:rsidRDefault="201D26C8" w:rsidP="002C79E6">
      <w:pPr>
        <w:pStyle w:val="Subtitle"/>
      </w:pPr>
    </w:p>
    <w:p w14:paraId="2CC1A862" w14:textId="57FE74D2" w:rsidR="00A417C1" w:rsidRDefault="00F72160" w:rsidP="002C79E6">
      <w:pPr>
        <w:pStyle w:val="Subtitle"/>
      </w:pPr>
      <w:r>
        <w:t>David D Berberena</w:t>
      </w:r>
    </w:p>
    <w:p w14:paraId="1C657FFC" w14:textId="1FEF9E85" w:rsidR="002C79E6" w:rsidRDefault="00F72160" w:rsidP="002C79E6">
      <w:pPr>
        <w:pStyle w:val="Subtitle"/>
      </w:pPr>
      <w:r>
        <w:t>Bellevue University</w:t>
      </w:r>
    </w:p>
    <w:p w14:paraId="7CEBABDA" w14:textId="682FC2AF" w:rsidR="002C79E6" w:rsidRDefault="00F72160" w:rsidP="002C79E6">
      <w:pPr>
        <w:pStyle w:val="Subtitle"/>
      </w:pPr>
      <w:r>
        <w:t>DSC 500 Introduction to Data Science</w:t>
      </w:r>
    </w:p>
    <w:p w14:paraId="782CCB12" w14:textId="4F978BC3" w:rsidR="002C79E6" w:rsidRDefault="00F72160" w:rsidP="002C79E6">
      <w:pPr>
        <w:pStyle w:val="Subtitle"/>
      </w:pPr>
      <w:r>
        <w:t>Nasheb Ismaily</w:t>
      </w:r>
    </w:p>
    <w:p w14:paraId="69775B8F" w14:textId="143C8156" w:rsidR="201D26C8" w:rsidRDefault="003016D8" w:rsidP="002C79E6">
      <w:pPr>
        <w:pStyle w:val="Subtitle"/>
      </w:pPr>
      <w:r>
        <w:t>October 8</w:t>
      </w:r>
      <w:r w:rsidR="00F72160">
        <w:t>, 2023</w:t>
      </w:r>
    </w:p>
    <w:p w14:paraId="23007E0E" w14:textId="77777777" w:rsidR="201D26C8" w:rsidRDefault="201D26C8" w:rsidP="014CA2B6">
      <w:pPr>
        <w:pStyle w:val="Title2"/>
        <w:rPr>
          <w:rFonts w:ascii="Calibri" w:eastAsia="Calibri" w:hAnsi="Calibri" w:cs="Calibri"/>
          <w:szCs w:val="22"/>
        </w:rPr>
      </w:pPr>
    </w:p>
    <w:p w14:paraId="64F09149" w14:textId="77777777" w:rsidR="201D26C8" w:rsidRDefault="201D26C8" w:rsidP="014CA2B6">
      <w:pPr>
        <w:pStyle w:val="Title2"/>
        <w:rPr>
          <w:rFonts w:ascii="Calibri" w:eastAsia="Calibri" w:hAnsi="Calibri" w:cs="Calibri"/>
          <w:szCs w:val="22"/>
        </w:rPr>
      </w:pPr>
    </w:p>
    <w:p w14:paraId="7C02922E" w14:textId="77777777" w:rsidR="201D26C8" w:rsidRDefault="201D26C8" w:rsidP="014CA2B6">
      <w:pPr>
        <w:pStyle w:val="Title2"/>
        <w:rPr>
          <w:rFonts w:ascii="Calibri" w:eastAsia="Calibri" w:hAnsi="Calibri" w:cs="Calibri"/>
          <w:szCs w:val="22"/>
        </w:rPr>
      </w:pPr>
    </w:p>
    <w:p w14:paraId="09AEE7CC" w14:textId="77777777" w:rsidR="201D26C8" w:rsidRDefault="201D26C8" w:rsidP="014CA2B6">
      <w:pPr>
        <w:pStyle w:val="Title2"/>
        <w:rPr>
          <w:rFonts w:ascii="Calibri" w:eastAsia="Calibri" w:hAnsi="Calibri" w:cs="Calibri"/>
          <w:szCs w:val="22"/>
        </w:rPr>
      </w:pPr>
    </w:p>
    <w:p w14:paraId="15FF44F8" w14:textId="77777777" w:rsidR="201D26C8" w:rsidRDefault="201D26C8" w:rsidP="014CA2B6">
      <w:pPr>
        <w:pStyle w:val="Title2"/>
        <w:rPr>
          <w:rFonts w:ascii="Calibri" w:eastAsia="Calibri" w:hAnsi="Calibri" w:cs="Calibri"/>
          <w:szCs w:val="22"/>
        </w:rPr>
      </w:pPr>
    </w:p>
    <w:p w14:paraId="7D0598FC" w14:textId="77777777" w:rsidR="201D26C8" w:rsidRDefault="201D26C8" w:rsidP="014CA2B6">
      <w:pPr>
        <w:pStyle w:val="Title2"/>
        <w:rPr>
          <w:rFonts w:ascii="Calibri" w:eastAsia="Calibri" w:hAnsi="Calibri" w:cs="Calibri"/>
          <w:szCs w:val="22"/>
        </w:rPr>
      </w:pPr>
    </w:p>
    <w:p w14:paraId="5ACAF2E8" w14:textId="77777777" w:rsidR="201D26C8" w:rsidRDefault="201D26C8" w:rsidP="014CA2B6">
      <w:pPr>
        <w:pStyle w:val="Title2"/>
        <w:rPr>
          <w:rFonts w:ascii="Calibri" w:eastAsia="Calibri" w:hAnsi="Calibri" w:cs="Calibri"/>
          <w:szCs w:val="22"/>
        </w:rPr>
      </w:pPr>
    </w:p>
    <w:p w14:paraId="36D595C2" w14:textId="77777777" w:rsidR="000D4642" w:rsidRDefault="000D4642">
      <w:pPr>
        <w:rPr>
          <w:rFonts w:ascii="Calibri" w:eastAsia="Calibri" w:hAnsi="Calibri" w:cs="Calibri"/>
          <w:szCs w:val="22"/>
        </w:rPr>
      </w:pPr>
      <w:r>
        <w:rPr>
          <w:rFonts w:ascii="Calibri" w:eastAsia="Calibri" w:hAnsi="Calibri" w:cs="Calibri"/>
          <w:szCs w:val="22"/>
        </w:rPr>
        <w:br w:type="page"/>
      </w:r>
    </w:p>
    <w:p w14:paraId="3ADF0766" w14:textId="246D345B" w:rsidR="00A417C1" w:rsidRPr="00B863FB" w:rsidRDefault="00512D39" w:rsidP="00B863FB">
      <w:pPr>
        <w:pStyle w:val="SectionTitle"/>
      </w:pPr>
      <w:r>
        <w:lastRenderedPageBreak/>
        <w:t xml:space="preserve">Do </w:t>
      </w:r>
      <w:r w:rsidR="005638C0" w:rsidRPr="005638C0">
        <w:t xml:space="preserve">Social Media Users </w:t>
      </w:r>
      <w:r>
        <w:t xml:space="preserve">Interact </w:t>
      </w:r>
      <w:r w:rsidR="005638C0" w:rsidRPr="005638C0">
        <w:t xml:space="preserve">More </w:t>
      </w:r>
      <w:r>
        <w:t>with</w:t>
      </w:r>
      <w:r w:rsidR="005638C0" w:rsidRPr="005638C0">
        <w:t xml:space="preserve"> Fast Food or Healthy Food O</w:t>
      </w:r>
      <w:r>
        <w:t>nline</w:t>
      </w:r>
      <w:r w:rsidR="005638C0" w:rsidRPr="005638C0">
        <w:t>?</w:t>
      </w:r>
    </w:p>
    <w:p w14:paraId="387F211C" w14:textId="7238AA7B" w:rsidR="00A417C1" w:rsidRDefault="000B4875" w:rsidP="000B4875">
      <w:r>
        <w:t>I’d like to explore the topic of what social media users tend to share their reactions about</w:t>
      </w:r>
      <w:r w:rsidR="00D1204E">
        <w:t xml:space="preserve"> most </w:t>
      </w:r>
      <w:r>
        <w:t>readily: food. More specifically</w:t>
      </w:r>
      <w:r w:rsidR="00D1204E">
        <w:t>,</w:t>
      </w:r>
      <w:r>
        <w:t xml:space="preserve"> social media users are drawn towards fast food options as well as healthy food options. </w:t>
      </w:r>
      <w:r w:rsidR="00D1204E">
        <w:t>Now there are many ways to quantify this topic, and throughout my research, I will be sharing what evidence I have gathered through data collection, sifting, and modeling. Let us dive into the world of social media and food.</w:t>
      </w:r>
    </w:p>
    <w:p w14:paraId="0026062B" w14:textId="542932E6" w:rsidR="00A417C1" w:rsidRDefault="00BF6FAA" w:rsidP="014CA2B6">
      <w:pPr>
        <w:pStyle w:val="Heading1"/>
        <w:rPr>
          <w:rFonts w:ascii="Calibri" w:eastAsia="Calibri" w:hAnsi="Calibri" w:cs="Calibri"/>
          <w:szCs w:val="22"/>
        </w:rPr>
      </w:pPr>
      <w:r>
        <w:t xml:space="preserve">Overview: </w:t>
      </w:r>
      <w:r w:rsidR="00D1204E">
        <w:t>Social Media and Food Awareness</w:t>
      </w:r>
    </w:p>
    <w:p w14:paraId="73CD5D8A" w14:textId="70595509" w:rsidR="003011C6" w:rsidRDefault="00D1204E" w:rsidP="00B863FB">
      <w:r>
        <w:t xml:space="preserve">Broaching the topic of social media users being very outspoken about their food preferences through likes, swipes, double-taps, and more begs many questions. Some inquiries are more intricate </w:t>
      </w:r>
      <w:r w:rsidR="00BF6FAA">
        <w:t xml:space="preserve">and telling of human food behavior </w:t>
      </w:r>
      <w:r>
        <w:t>than others</w:t>
      </w:r>
      <w:r w:rsidR="00D46586">
        <w:t xml:space="preserve">. </w:t>
      </w:r>
      <w:r w:rsidR="00BF6FAA">
        <w:t xml:space="preserve">Many of the questions posed will pertain specifically to the American demographic, as the United States is one of the most culturally diverse countries in the world. </w:t>
      </w:r>
      <w:r w:rsidR="003011C6">
        <w:t>There are many factors today that govern humanity’s use of social media in conjunction with the consumption of food, and exploring some of them will lead to an increased understanding of how the social media user processes and responds to food data.</w:t>
      </w:r>
    </w:p>
    <w:p w14:paraId="636FCBA5" w14:textId="0B344550" w:rsidR="003011C6" w:rsidRPr="003011C6" w:rsidRDefault="003011C6" w:rsidP="003011C6">
      <w:pPr>
        <w:ind w:firstLine="0"/>
        <w:rPr>
          <w:b/>
          <w:bCs/>
        </w:rPr>
      </w:pPr>
      <w:r>
        <w:rPr>
          <w:b/>
          <w:bCs/>
        </w:rPr>
        <w:t>Analysis and Exploration</w:t>
      </w:r>
    </w:p>
    <w:p w14:paraId="4DC74EAD" w14:textId="406813D3" w:rsidR="00A417C1" w:rsidRDefault="00BF6FAA" w:rsidP="00B863FB">
      <w:r>
        <w:t>Several</w:t>
      </w:r>
      <w:r w:rsidR="00D46586">
        <w:t xml:space="preserve"> potential research questions in direct correlation to the above topic are:</w:t>
      </w:r>
    </w:p>
    <w:p w14:paraId="7BDBA4BE" w14:textId="09F56CBA" w:rsidR="00D46586" w:rsidRDefault="00D46586" w:rsidP="00D46586">
      <w:pPr>
        <w:pStyle w:val="ListParagraph"/>
        <w:numPr>
          <w:ilvl w:val="0"/>
          <w:numId w:val="12"/>
        </w:numPr>
      </w:pPr>
      <w:r>
        <w:t>Do stereotypes concerning certain foods (fast or healthy) negatively impact social media activity centered around food?</w:t>
      </w:r>
    </w:p>
    <w:p w14:paraId="14EC3275" w14:textId="798FA9C7" w:rsidR="00D46586" w:rsidRDefault="00D46586" w:rsidP="00D46586">
      <w:pPr>
        <w:pStyle w:val="ListParagraph"/>
        <w:numPr>
          <w:ilvl w:val="0"/>
          <w:numId w:val="12"/>
        </w:numPr>
      </w:pPr>
      <w:r>
        <w:t>Wh</w:t>
      </w:r>
      <w:r w:rsidR="00DD77BB">
        <w:t>ere in the world are online users classified as generally drawn more towards fast food as opposed to healthy food options?</w:t>
      </w:r>
    </w:p>
    <w:p w14:paraId="25772DBC" w14:textId="206E704B" w:rsidR="00477E55" w:rsidRDefault="00477E55" w:rsidP="00D46586">
      <w:pPr>
        <w:pStyle w:val="ListParagraph"/>
        <w:numPr>
          <w:ilvl w:val="0"/>
          <w:numId w:val="12"/>
        </w:numPr>
      </w:pPr>
      <w:r>
        <w:t>Do stressors in social media users’ lives cause an increase in eating healthy or fast food?</w:t>
      </w:r>
    </w:p>
    <w:p w14:paraId="296920C0" w14:textId="0C3FB97C" w:rsidR="00DD77BB" w:rsidRDefault="00DD77BB" w:rsidP="00D46586">
      <w:pPr>
        <w:pStyle w:val="ListParagraph"/>
        <w:numPr>
          <w:ilvl w:val="0"/>
          <w:numId w:val="12"/>
        </w:numPr>
      </w:pPr>
      <w:r>
        <w:t>Are there specific cuisines that are deemed “healthy food” or “fast food” by individuals that could influence their interaction with food-centric material on social media?</w:t>
      </w:r>
    </w:p>
    <w:p w14:paraId="4E352809" w14:textId="19C62D77" w:rsidR="003016D8" w:rsidRDefault="003016D8" w:rsidP="00D46586">
      <w:pPr>
        <w:pStyle w:val="ListParagraph"/>
        <w:numPr>
          <w:ilvl w:val="0"/>
          <w:numId w:val="12"/>
        </w:numPr>
      </w:pPr>
      <w:r>
        <w:lastRenderedPageBreak/>
        <w:t>Do “food influencers” play a role in social media users’ food cons</w:t>
      </w:r>
      <w:r w:rsidR="00E06663">
        <w:t>umption and interaction</w:t>
      </w:r>
      <w:r>
        <w:t xml:space="preserve"> based on the type of food (healthy or fast food) they post?</w:t>
      </w:r>
    </w:p>
    <w:p w14:paraId="064BECED" w14:textId="78B6EBC1" w:rsidR="00DD77BB" w:rsidRDefault="00512D39" w:rsidP="00D46586">
      <w:pPr>
        <w:pStyle w:val="ListParagraph"/>
        <w:numPr>
          <w:ilvl w:val="0"/>
          <w:numId w:val="12"/>
        </w:numPr>
      </w:pPr>
      <w:r>
        <w:t xml:space="preserve">Does cyberbullying adversely skew the data that can be derived from social media giants like Facebook, Twitter, Instagram, Tik Tok when it comes to food-related posts and the user’s hesitancy to share their true feelings regarding their food category of choice for fear of fat/body shaming </w:t>
      </w:r>
      <w:r w:rsidR="000870EF">
        <w:t>or other forms of online ridicule?</w:t>
      </w:r>
    </w:p>
    <w:p w14:paraId="57FDF0D4" w14:textId="7582DC4E" w:rsidR="000870EF" w:rsidRDefault="000870EF" w:rsidP="00D46586">
      <w:pPr>
        <w:pStyle w:val="ListParagraph"/>
        <w:numPr>
          <w:ilvl w:val="0"/>
          <w:numId w:val="12"/>
        </w:numPr>
      </w:pPr>
      <w:r>
        <w:t>What demographic of people do we see interacting with fast food and healthy food respectively via social media?</w:t>
      </w:r>
    </w:p>
    <w:p w14:paraId="7D3725A7" w14:textId="21A3B471" w:rsidR="003011C6" w:rsidRPr="00B863FB" w:rsidRDefault="003011C6" w:rsidP="00B84881">
      <w:r>
        <w:t xml:space="preserve">To begin answering some of these thought-provoking questions with any sense of validity and credibility, various research materials can be accessed. Large databases such as Google Trends can guide in identifying </w:t>
      </w:r>
      <w:r w:rsidR="00B84881">
        <w:t>what sections of the</w:t>
      </w:r>
      <w:r>
        <w:t xml:space="preserve"> world </w:t>
      </w:r>
      <w:r w:rsidR="00B84881">
        <w:t xml:space="preserve">skew healthy or fast food oriented. Looking at a social media website directly can help to see live results of users’ propensity to interact with the foods that interest them most. Research studies that have been conducted on the topic at hand provide relevant information and are typically derived from a credible source. </w:t>
      </w:r>
    </w:p>
    <w:p w14:paraId="72221F62" w14:textId="3327FAB8" w:rsidR="00A417C1" w:rsidRPr="00B863FB" w:rsidRDefault="000870EF" w:rsidP="00B863FB">
      <w:pPr>
        <w:pStyle w:val="Heading2"/>
        <w:rPr>
          <w:rStyle w:val="FootnoteReference"/>
          <w:vertAlign w:val="baseline"/>
        </w:rPr>
      </w:pPr>
      <w:r>
        <w:t>Research Findings</w:t>
      </w:r>
      <w:r w:rsidR="00B84881">
        <w:t xml:space="preserve"> – Google Trends</w:t>
      </w:r>
    </w:p>
    <w:p w14:paraId="221AE758" w14:textId="0DFFFCE2" w:rsidR="00A417C1" w:rsidRDefault="00D50495" w:rsidP="00B863FB">
      <w:r>
        <w:t xml:space="preserve">Google Trends has allowed me to look further into the second of </w:t>
      </w:r>
      <w:r w:rsidR="00BF6FAA">
        <w:t>the outlined</w:t>
      </w:r>
      <w:r>
        <w:t xml:space="preserve"> questions, as the search engine can show where in the world fast food is more popular amongst residents of the country than healthy food and vice-versa, expressed in different figures. Below </w:t>
      </w:r>
      <w:r w:rsidR="00933D45">
        <w:t xml:space="preserve">are a few visuals to illustrate my findings. </w:t>
      </w:r>
    </w:p>
    <w:p w14:paraId="06A982E0" w14:textId="369E28F2" w:rsidR="00933D45" w:rsidRDefault="00933D45" w:rsidP="00933D45">
      <w:pPr>
        <w:ind w:firstLine="0"/>
        <w:jc w:val="center"/>
        <w:rPr>
          <w:rFonts w:ascii="Calibri" w:eastAsia="Calibri" w:hAnsi="Calibri" w:cs="Calibri"/>
          <w:szCs w:val="22"/>
        </w:rPr>
      </w:pPr>
      <w:r>
        <w:rPr>
          <w:rFonts w:ascii="Calibri" w:eastAsia="Calibri" w:hAnsi="Calibri" w:cs="Calibri"/>
          <w:noProof/>
          <w:szCs w:val="22"/>
        </w:rPr>
        <w:lastRenderedPageBreak/>
        <w:drawing>
          <wp:inline distT="0" distB="0" distL="0" distR="0" wp14:anchorId="6C95A72D" wp14:editId="4E0292DF">
            <wp:extent cx="4991100" cy="2967355"/>
            <wp:effectExtent l="0" t="0" r="0" b="4445"/>
            <wp:docPr id="81442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25825" name="Picture 814425825"/>
                    <pic:cNvPicPr/>
                  </pic:nvPicPr>
                  <pic:blipFill rotWithShape="1">
                    <a:blip r:embed="rId10">
                      <a:extLst>
                        <a:ext uri="{28A0092B-C50C-407E-A947-70E740481C1C}">
                          <a14:useLocalDpi xmlns:a14="http://schemas.microsoft.com/office/drawing/2010/main" val="0"/>
                        </a:ext>
                      </a:extLst>
                    </a:blip>
                    <a:srcRect l="8494" t="6315" r="7532"/>
                    <a:stretch/>
                  </pic:blipFill>
                  <pic:spPr bwMode="auto">
                    <a:xfrm>
                      <a:off x="0" y="0"/>
                      <a:ext cx="4991100" cy="2967355"/>
                    </a:xfrm>
                    <a:prstGeom prst="rect">
                      <a:avLst/>
                    </a:prstGeom>
                    <a:ln>
                      <a:noFill/>
                    </a:ln>
                    <a:extLst>
                      <a:ext uri="{53640926-AAD7-44D8-BBD7-CCE9431645EC}">
                        <a14:shadowObscured xmlns:a14="http://schemas.microsoft.com/office/drawing/2010/main"/>
                      </a:ext>
                    </a:extLst>
                  </pic:spPr>
                </pic:pic>
              </a:graphicData>
            </a:graphic>
          </wp:inline>
        </w:drawing>
      </w:r>
    </w:p>
    <w:p w14:paraId="6DD44800" w14:textId="6587C0B8" w:rsidR="00933D45" w:rsidRDefault="00933D45" w:rsidP="00933D45">
      <w:pPr>
        <w:ind w:firstLine="0"/>
        <w:rPr>
          <w:rFonts w:ascii="Calibri" w:eastAsia="Calibri" w:hAnsi="Calibri" w:cs="Calibri"/>
          <w:szCs w:val="22"/>
        </w:rPr>
      </w:pPr>
      <w:r>
        <w:rPr>
          <w:rFonts w:ascii="Calibri" w:eastAsia="Calibri" w:hAnsi="Calibri" w:cs="Calibri"/>
          <w:szCs w:val="22"/>
        </w:rPr>
        <w:t>This map provided by Google Trends</w:t>
      </w:r>
      <w:r w:rsidR="007E0970">
        <w:rPr>
          <w:rFonts w:ascii="Calibri" w:eastAsia="Calibri" w:hAnsi="Calibri" w:cs="Calibri"/>
          <w:szCs w:val="22"/>
        </w:rPr>
        <w:t xml:space="preserve"> (n.d.)</w:t>
      </w:r>
      <w:r>
        <w:rPr>
          <w:rFonts w:ascii="Calibri" w:eastAsia="Calibri" w:hAnsi="Calibri" w:cs="Calibri"/>
          <w:szCs w:val="22"/>
        </w:rPr>
        <w:t xml:space="preserve"> shows the comparable popularity of “fast food” searches and “healthy food” queries worldwide for the past five years. Only three countries (Egypt, United Arab Emirates, and Singapore) are shown to have a higher percentage of “healthy food” searches, while all of the blue-colored countries have a higher percentage of “fast food” searches.  </w:t>
      </w:r>
    </w:p>
    <w:p w14:paraId="469CF59D" w14:textId="7BEAB2B9" w:rsidR="008C6B79" w:rsidRDefault="008C6B79" w:rsidP="008C6B79">
      <w:pPr>
        <w:ind w:firstLine="0"/>
        <w:jc w:val="center"/>
        <w:rPr>
          <w:rFonts w:ascii="Calibri" w:eastAsia="Calibri" w:hAnsi="Calibri" w:cs="Calibri"/>
          <w:szCs w:val="22"/>
        </w:rPr>
      </w:pPr>
      <w:r>
        <w:rPr>
          <w:rFonts w:ascii="Calibri" w:eastAsia="Calibri" w:hAnsi="Calibri" w:cs="Calibri"/>
          <w:noProof/>
          <w:szCs w:val="22"/>
        </w:rPr>
        <w:drawing>
          <wp:inline distT="0" distB="0" distL="0" distR="0" wp14:anchorId="75D7607C" wp14:editId="5A3A1276">
            <wp:extent cx="5276850" cy="2986405"/>
            <wp:effectExtent l="0" t="0" r="0" b="4445"/>
            <wp:docPr id="650511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11409" name="Picture 650511409"/>
                    <pic:cNvPicPr/>
                  </pic:nvPicPr>
                  <pic:blipFill rotWithShape="1">
                    <a:blip r:embed="rId11">
                      <a:extLst>
                        <a:ext uri="{28A0092B-C50C-407E-A947-70E740481C1C}">
                          <a14:useLocalDpi xmlns:a14="http://schemas.microsoft.com/office/drawing/2010/main" val="0"/>
                        </a:ext>
                      </a:extLst>
                    </a:blip>
                    <a:srcRect l="4808" t="5714" r="6411"/>
                    <a:stretch/>
                  </pic:blipFill>
                  <pic:spPr bwMode="auto">
                    <a:xfrm>
                      <a:off x="0" y="0"/>
                      <a:ext cx="5276850" cy="2986405"/>
                    </a:xfrm>
                    <a:prstGeom prst="rect">
                      <a:avLst/>
                    </a:prstGeom>
                    <a:ln>
                      <a:noFill/>
                    </a:ln>
                    <a:extLst>
                      <a:ext uri="{53640926-AAD7-44D8-BBD7-CCE9431645EC}">
                        <a14:shadowObscured xmlns:a14="http://schemas.microsoft.com/office/drawing/2010/main"/>
                      </a:ext>
                    </a:extLst>
                  </pic:spPr>
                </pic:pic>
              </a:graphicData>
            </a:graphic>
          </wp:inline>
        </w:drawing>
      </w:r>
    </w:p>
    <w:p w14:paraId="22C19662" w14:textId="4611DDAF" w:rsidR="008C6B79" w:rsidRDefault="008C6B79" w:rsidP="008C6B79">
      <w:pPr>
        <w:ind w:firstLine="0"/>
        <w:rPr>
          <w:rFonts w:ascii="Calibri" w:eastAsia="Calibri" w:hAnsi="Calibri" w:cs="Calibri"/>
          <w:szCs w:val="22"/>
        </w:rPr>
      </w:pPr>
      <w:r>
        <w:rPr>
          <w:rFonts w:ascii="Calibri" w:eastAsia="Calibri" w:hAnsi="Calibri" w:cs="Calibri"/>
          <w:szCs w:val="22"/>
        </w:rPr>
        <w:t xml:space="preserve">The next visual pictured above shows the most popular “fast food” searches </w:t>
      </w:r>
      <w:r w:rsidR="003011C6">
        <w:rPr>
          <w:rFonts w:ascii="Calibri" w:eastAsia="Calibri" w:hAnsi="Calibri" w:cs="Calibri"/>
          <w:szCs w:val="22"/>
        </w:rPr>
        <w:t>about</w:t>
      </w:r>
      <w:r>
        <w:rPr>
          <w:rFonts w:ascii="Calibri" w:eastAsia="Calibri" w:hAnsi="Calibri" w:cs="Calibri"/>
          <w:szCs w:val="22"/>
        </w:rPr>
        <w:t xml:space="preserve"> one another on the right-hand side of the photo. The left side shows the world map with the blue “fast food” search </w:t>
      </w:r>
      <w:r>
        <w:rPr>
          <w:rFonts w:ascii="Calibri" w:eastAsia="Calibri" w:hAnsi="Calibri" w:cs="Calibri"/>
          <w:szCs w:val="22"/>
        </w:rPr>
        <w:lastRenderedPageBreak/>
        <w:t xml:space="preserve">countries in different shades of blue, signifying how popular “fast food” searches </w:t>
      </w:r>
      <w:r w:rsidR="00C72149">
        <w:rPr>
          <w:rFonts w:ascii="Calibri" w:eastAsia="Calibri" w:hAnsi="Calibri" w:cs="Calibri"/>
          <w:szCs w:val="22"/>
        </w:rPr>
        <w:t>are in that location as a fraction of overall popularity between countries.</w:t>
      </w:r>
    </w:p>
    <w:p w14:paraId="6CA0FBBD" w14:textId="7F708250" w:rsidR="00C72149" w:rsidRDefault="00C72149" w:rsidP="00C72149">
      <w:pPr>
        <w:ind w:firstLine="0"/>
        <w:jc w:val="center"/>
        <w:rPr>
          <w:rFonts w:ascii="Calibri" w:eastAsia="Calibri" w:hAnsi="Calibri" w:cs="Calibri"/>
          <w:szCs w:val="22"/>
        </w:rPr>
      </w:pPr>
      <w:r>
        <w:rPr>
          <w:rFonts w:ascii="Calibri" w:eastAsia="Calibri" w:hAnsi="Calibri" w:cs="Calibri"/>
          <w:noProof/>
          <w:szCs w:val="22"/>
        </w:rPr>
        <w:drawing>
          <wp:inline distT="0" distB="0" distL="0" distR="0" wp14:anchorId="1A442163" wp14:editId="4953CE82">
            <wp:extent cx="5286375" cy="2986405"/>
            <wp:effectExtent l="0" t="0" r="9525" b="4445"/>
            <wp:docPr id="6251780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78085" name="Picture 625178085"/>
                    <pic:cNvPicPr/>
                  </pic:nvPicPr>
                  <pic:blipFill rotWithShape="1">
                    <a:blip r:embed="rId12">
                      <a:extLst>
                        <a:ext uri="{28A0092B-C50C-407E-A947-70E740481C1C}">
                          <a14:useLocalDpi xmlns:a14="http://schemas.microsoft.com/office/drawing/2010/main" val="0"/>
                        </a:ext>
                      </a:extLst>
                    </a:blip>
                    <a:srcRect l="5128" t="5714" r="5929"/>
                    <a:stretch/>
                  </pic:blipFill>
                  <pic:spPr bwMode="auto">
                    <a:xfrm>
                      <a:off x="0" y="0"/>
                      <a:ext cx="5286375" cy="2986405"/>
                    </a:xfrm>
                    <a:prstGeom prst="rect">
                      <a:avLst/>
                    </a:prstGeom>
                    <a:ln>
                      <a:noFill/>
                    </a:ln>
                    <a:extLst>
                      <a:ext uri="{53640926-AAD7-44D8-BBD7-CCE9431645EC}">
                        <a14:shadowObscured xmlns:a14="http://schemas.microsoft.com/office/drawing/2010/main"/>
                      </a:ext>
                    </a:extLst>
                  </pic:spPr>
                </pic:pic>
              </a:graphicData>
            </a:graphic>
          </wp:inline>
        </w:drawing>
      </w:r>
    </w:p>
    <w:p w14:paraId="64A58FFC" w14:textId="7C4D4274" w:rsidR="00C72149" w:rsidRDefault="00C72149" w:rsidP="00C72149">
      <w:pPr>
        <w:ind w:firstLine="0"/>
        <w:rPr>
          <w:rFonts w:ascii="Calibri" w:eastAsia="Calibri" w:hAnsi="Calibri" w:cs="Calibri"/>
          <w:szCs w:val="22"/>
        </w:rPr>
      </w:pPr>
      <w:r>
        <w:rPr>
          <w:rFonts w:ascii="Calibri" w:eastAsia="Calibri" w:hAnsi="Calibri" w:cs="Calibri"/>
          <w:szCs w:val="22"/>
        </w:rPr>
        <w:t>This visual pictured above illustrates the same concepts as the previous map except now with the “healthy food” searches and popularity.</w:t>
      </w:r>
    </w:p>
    <w:p w14:paraId="19A01B74" w14:textId="36725C1D" w:rsidR="00BF6FAA" w:rsidRDefault="00BF6FAA" w:rsidP="00BF6FAA">
      <w:r>
        <w:t>The visuals depicted show that while most of the world is focused on both fast food and healthy food, as evident in their Google search behavior, there is a clear indicator that almost every country that is involved with this data skews towards searches involving fast food much more. Take the United States for a more in-depth example. According to Google Trends (n.d.), the United States shows an interest in fast food much more than in healthy food, with 82% of the combined term searches being solely “fast food” searches. However, both searches are asking the same question by users: where can they obtain those foods near them?</w:t>
      </w:r>
    </w:p>
    <w:p w14:paraId="2B3883BE" w14:textId="6E28267E" w:rsidR="00B84881" w:rsidRPr="00B863FB" w:rsidRDefault="00B84881" w:rsidP="00B84881">
      <w:pPr>
        <w:pStyle w:val="Heading2"/>
        <w:rPr>
          <w:rStyle w:val="FootnoteReference"/>
          <w:vertAlign w:val="baseline"/>
        </w:rPr>
      </w:pPr>
      <w:r>
        <w:t xml:space="preserve">Research Findings – </w:t>
      </w:r>
      <w:r w:rsidR="00C37D97">
        <w:t>“Food Influencer” Gordon Ramsay’s Instagram Page, Gordongram</w:t>
      </w:r>
    </w:p>
    <w:p w14:paraId="1F805741" w14:textId="0CCE3A60" w:rsidR="00BF6FAA" w:rsidRDefault="00B84881" w:rsidP="00C72149">
      <w:pPr>
        <w:ind w:firstLine="0"/>
        <w:rPr>
          <w:rFonts w:ascii="Calibri" w:eastAsia="Calibri" w:hAnsi="Calibri" w:cs="Calibri"/>
          <w:szCs w:val="22"/>
        </w:rPr>
      </w:pPr>
      <w:r>
        <w:rPr>
          <w:rFonts w:ascii="Calibri" w:eastAsia="Calibri" w:hAnsi="Calibri" w:cs="Calibri"/>
          <w:szCs w:val="22"/>
        </w:rPr>
        <w:tab/>
      </w:r>
      <w:r w:rsidR="00E06663">
        <w:rPr>
          <w:rFonts w:ascii="Calibri" w:eastAsia="Calibri" w:hAnsi="Calibri" w:cs="Calibri"/>
          <w:szCs w:val="22"/>
        </w:rPr>
        <w:t xml:space="preserve">Coinciding with the fifth query listed above, social media users interacting with food-related posts have most likely done so with a post from a “food influencer,” a person(s) renowned for their food-centric content, whether it is because of their experience in the foodservice industry, their </w:t>
      </w:r>
      <w:r w:rsidR="00E06663">
        <w:rPr>
          <w:rFonts w:ascii="Calibri" w:eastAsia="Calibri" w:hAnsi="Calibri" w:cs="Calibri"/>
          <w:szCs w:val="22"/>
        </w:rPr>
        <w:lastRenderedPageBreak/>
        <w:t xml:space="preserve">relatability to their followers concerning food, their proficiency at making the creation and display of food a hobby, or other means of notoriety. </w:t>
      </w:r>
      <w:r w:rsidR="00E052F3">
        <w:rPr>
          <w:rFonts w:ascii="Calibri" w:eastAsia="Calibri" w:hAnsi="Calibri" w:cs="Calibri"/>
          <w:szCs w:val="22"/>
        </w:rPr>
        <w:t xml:space="preserve">One of the most notable food influencers to date is the famous Gordon Ramsay, known across the world as one of the most decorated and successful chefs today. With his reputation and his ability to capture the hearts and stomachs of his audience, whether on the television screen or in one of his many restaurants, Gordon Ramsay has amassed over 15.5 million followers on his official Instagram page @gordongram (2023). As research material, </w:t>
      </w:r>
      <w:r w:rsidR="00BD58BF">
        <w:rPr>
          <w:rFonts w:ascii="Calibri" w:eastAsia="Calibri" w:hAnsi="Calibri" w:cs="Calibri"/>
          <w:szCs w:val="22"/>
        </w:rPr>
        <w:t xml:space="preserve">Ramsay’s </w:t>
      </w:r>
      <w:r w:rsidR="00E052F3">
        <w:rPr>
          <w:rFonts w:ascii="Calibri" w:eastAsia="Calibri" w:hAnsi="Calibri" w:cs="Calibri"/>
          <w:szCs w:val="22"/>
        </w:rPr>
        <w:t xml:space="preserve">Instagram page presents an optimal opportunity to gauge the interactions between a post concerning </w:t>
      </w:r>
      <w:r w:rsidR="00205FEA">
        <w:rPr>
          <w:rFonts w:ascii="Calibri" w:eastAsia="Calibri" w:hAnsi="Calibri" w:cs="Calibri"/>
          <w:noProof/>
          <w:szCs w:val="22"/>
        </w:rPr>
        <mc:AlternateContent>
          <mc:Choice Requires="wpi">
            <w:drawing>
              <wp:anchor distT="0" distB="0" distL="114300" distR="114300" simplePos="0" relativeHeight="251671552" behindDoc="0" locked="0" layoutInCell="1" allowOverlap="1" wp14:anchorId="36C228CB" wp14:editId="5EB534DE">
                <wp:simplePos x="0" y="0"/>
                <wp:positionH relativeFrom="column">
                  <wp:posOffset>3046730</wp:posOffset>
                </wp:positionH>
                <wp:positionV relativeFrom="paragraph">
                  <wp:posOffset>3502025</wp:posOffset>
                </wp:positionV>
                <wp:extent cx="868045" cy="1821310"/>
                <wp:effectExtent l="38100" t="38100" r="46355" b="45720"/>
                <wp:wrapNone/>
                <wp:docPr id="2030163742" name="Ink 37"/>
                <wp:cNvGraphicFramePr/>
                <a:graphic xmlns:a="http://schemas.openxmlformats.org/drawingml/2006/main">
                  <a:graphicData uri="http://schemas.microsoft.com/office/word/2010/wordprocessingInk">
                    <w14:contentPart bwMode="auto" r:id="rId13">
                      <w14:nvContentPartPr>
                        <w14:cNvContentPartPr/>
                      </w14:nvContentPartPr>
                      <w14:xfrm>
                        <a:off x="0" y="0"/>
                        <a:ext cx="868045" cy="1821310"/>
                      </w14:xfrm>
                    </w14:contentPart>
                  </a:graphicData>
                </a:graphic>
              </wp:anchor>
            </w:drawing>
          </mc:Choice>
          <mc:Fallback>
            <w:pict>
              <v:shapetype w14:anchorId="5AA97F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239.4pt;margin-top:275.25pt;width:69.3pt;height:144.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">
                <v:imagedata r:id="rId14" o:title=""/>
              </v:shape>
            </w:pict>
          </mc:Fallback>
        </mc:AlternateContent>
      </w:r>
      <w:r w:rsidR="00BD58BF">
        <w:rPr>
          <w:rFonts w:ascii="Calibri" w:eastAsia="Calibri" w:hAnsi="Calibri" w:cs="Calibri"/>
          <w:noProof/>
          <w:szCs w:val="22"/>
        </w:rPr>
        <w:drawing>
          <wp:anchor distT="0" distB="0" distL="114300" distR="114300" simplePos="0" relativeHeight="251658240" behindDoc="0" locked="0" layoutInCell="1" allowOverlap="1" wp14:anchorId="68ACC088" wp14:editId="61067564">
            <wp:simplePos x="0" y="0"/>
            <wp:positionH relativeFrom="margin">
              <wp:align>center</wp:align>
            </wp:positionH>
            <wp:positionV relativeFrom="paragraph">
              <wp:posOffset>2771775</wp:posOffset>
            </wp:positionV>
            <wp:extent cx="3800475" cy="3299460"/>
            <wp:effectExtent l="0" t="0" r="9525" b="0"/>
            <wp:wrapTopAndBottom/>
            <wp:docPr id="190667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74843" name="Picture 1906674843"/>
                    <pic:cNvPicPr/>
                  </pic:nvPicPr>
                  <pic:blipFill rotWithShape="1">
                    <a:blip r:embed="rId15">
                      <a:extLst>
                        <a:ext uri="{28A0092B-C50C-407E-A947-70E740481C1C}">
                          <a14:useLocalDpi xmlns:a14="http://schemas.microsoft.com/office/drawing/2010/main" val="0"/>
                        </a:ext>
                      </a:extLst>
                    </a:blip>
                    <a:srcRect l="31891" t="13833" r="15224"/>
                    <a:stretch/>
                  </pic:blipFill>
                  <pic:spPr bwMode="auto">
                    <a:xfrm>
                      <a:off x="0" y="0"/>
                      <a:ext cx="3800475" cy="3299460"/>
                    </a:xfrm>
                    <a:prstGeom prst="rect">
                      <a:avLst/>
                    </a:prstGeom>
                    <a:ln>
                      <a:noFill/>
                    </a:ln>
                    <a:extLst>
                      <a:ext uri="{53640926-AAD7-44D8-BBD7-CCE9431645EC}">
                        <a14:shadowObscured xmlns:a14="http://schemas.microsoft.com/office/drawing/2010/main"/>
                      </a:ext>
                    </a:extLst>
                  </pic:spPr>
                </pic:pic>
              </a:graphicData>
            </a:graphic>
          </wp:anchor>
        </w:drawing>
      </w:r>
      <w:r w:rsidR="00BD58BF">
        <w:rPr>
          <w:rFonts w:ascii="Calibri" w:eastAsia="Calibri" w:hAnsi="Calibri" w:cs="Calibri"/>
          <w:szCs w:val="22"/>
        </w:rPr>
        <w:t xml:space="preserve">fast/comfort food and those of a healthy food post. </w:t>
      </w:r>
    </w:p>
    <w:p w14:paraId="7FD4B924" w14:textId="14617319" w:rsidR="00BD58BF" w:rsidRDefault="00BD58BF" w:rsidP="00C72149">
      <w:pPr>
        <w:ind w:firstLine="0"/>
        <w:rPr>
          <w:rFonts w:ascii="Calibri" w:eastAsia="Calibri" w:hAnsi="Calibri" w:cs="Calibri"/>
          <w:szCs w:val="22"/>
        </w:rPr>
      </w:pPr>
    </w:p>
    <w:p w14:paraId="55FDDA64" w14:textId="333F987C" w:rsidR="00305127" w:rsidRDefault="00BD58BF" w:rsidP="00552D62">
      <w:pPr>
        <w:rPr>
          <w:rFonts w:ascii="Calibri" w:eastAsia="Calibri" w:hAnsi="Calibri" w:cs="Calibri"/>
          <w:szCs w:val="22"/>
        </w:rPr>
      </w:pPr>
      <w:r>
        <w:rPr>
          <w:rFonts w:ascii="Calibri" w:eastAsia="Calibri" w:hAnsi="Calibri" w:cs="Calibri"/>
          <w:szCs w:val="22"/>
        </w:rPr>
        <w:t>Take the above Instagram post for example</w:t>
      </w:r>
      <w:r w:rsidR="00305127">
        <w:rPr>
          <w:rFonts w:ascii="Calibri" w:eastAsia="Calibri" w:hAnsi="Calibri" w:cs="Calibri"/>
          <w:szCs w:val="22"/>
        </w:rPr>
        <w:t xml:space="preserve"> (users’ profile pictures and usernames have been blacked out for privacy), which was created on September 23, 2023.</w:t>
      </w:r>
      <w:r>
        <w:rPr>
          <w:rFonts w:ascii="Calibri" w:eastAsia="Calibri" w:hAnsi="Calibri" w:cs="Calibri"/>
          <w:szCs w:val="22"/>
        </w:rPr>
        <w:t xml:space="preserve"> We can see that the post is a video about the cheeseburger pictured. A burger is synonymous with the phrase “fast food” in modern society, and based on the number of likes shown (over 64,000), many people are not afraid to express their affinity for the burger. The comments on the side of the video show some users’</w:t>
      </w:r>
      <w:r w:rsidR="00305127">
        <w:rPr>
          <w:rFonts w:ascii="Calibri" w:eastAsia="Calibri" w:hAnsi="Calibri" w:cs="Calibri"/>
          <w:szCs w:val="22"/>
        </w:rPr>
        <w:t xml:space="preserve"> support for the </w:t>
      </w:r>
      <w:r w:rsidR="00305127">
        <w:rPr>
          <w:rFonts w:ascii="Calibri" w:eastAsia="Calibri" w:hAnsi="Calibri" w:cs="Calibri"/>
          <w:szCs w:val="22"/>
        </w:rPr>
        <w:lastRenderedPageBreak/>
        <w:t>post and the burger. Looking at Ramsay’s 15.5 million plus fanbase in comparison to the 64,000 plus likes that the post received shows a low follower-interaction ratio, yet that metric is not what needs to be gleaned from the data presented by the post. It is the relationship to the next post concerning</w:t>
      </w:r>
      <w:r w:rsidR="00205FEA">
        <w:rPr>
          <w:rFonts w:ascii="Calibri" w:eastAsia="Calibri" w:hAnsi="Calibri" w:cs="Calibri"/>
          <w:szCs w:val="22"/>
        </w:rPr>
        <w:t xml:space="preserve"> a notable</w:t>
      </w:r>
      <w:r w:rsidR="00305127">
        <w:rPr>
          <w:rFonts w:ascii="Calibri" w:eastAsia="Calibri" w:hAnsi="Calibri" w:cs="Calibri"/>
          <w:szCs w:val="22"/>
        </w:rPr>
        <w:t xml:space="preserve"> healthy </w:t>
      </w:r>
      <w:r w:rsidR="00205FEA">
        <w:rPr>
          <w:rFonts w:ascii="Calibri" w:eastAsia="Calibri" w:hAnsi="Calibri" w:cs="Calibri"/>
          <w:noProof/>
          <w:szCs w:val="22"/>
        </w:rPr>
        <mc:AlternateContent>
          <mc:Choice Requires="wpi">
            <w:drawing>
              <wp:anchor distT="0" distB="0" distL="114300" distR="114300" simplePos="0" relativeHeight="251672576" behindDoc="0" locked="0" layoutInCell="1" allowOverlap="1" wp14:anchorId="0C29467C" wp14:editId="7A3668D9">
                <wp:simplePos x="0" y="0"/>
                <wp:positionH relativeFrom="column">
                  <wp:posOffset>3080385</wp:posOffset>
                </wp:positionH>
                <wp:positionV relativeFrom="paragraph">
                  <wp:posOffset>2261235</wp:posOffset>
                </wp:positionV>
                <wp:extent cx="838835" cy="1602930"/>
                <wp:effectExtent l="57150" t="57150" r="37465" b="54610"/>
                <wp:wrapNone/>
                <wp:docPr id="463804402" name="Ink 38"/>
                <wp:cNvGraphicFramePr/>
                <a:graphic xmlns:a="http://schemas.openxmlformats.org/drawingml/2006/main">
                  <a:graphicData uri="http://schemas.microsoft.com/office/word/2010/wordprocessingInk">
                    <w14:contentPart bwMode="auto" r:id="rId16">
                      <w14:nvContentPartPr>
                        <w14:cNvContentPartPr/>
                      </w14:nvContentPartPr>
                      <w14:xfrm>
                        <a:off x="0" y="0"/>
                        <a:ext cx="838835" cy="1602930"/>
                      </w14:xfrm>
                    </w14:contentPart>
                  </a:graphicData>
                </a:graphic>
              </wp:anchor>
            </w:drawing>
          </mc:Choice>
          <mc:Fallback>
            <w:pict>
              <v:shape w14:anchorId="2BD1AEDA" id="Ink 38" o:spid="_x0000_s1026" type="#_x0000_t75" style="position:absolute;margin-left:241.85pt;margin-top:177.35pt;width:67.45pt;height:127.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">
                <v:imagedata r:id="rId17" o:title=""/>
              </v:shape>
            </w:pict>
          </mc:Fallback>
        </mc:AlternateContent>
      </w:r>
      <w:r w:rsidR="00205FEA">
        <w:rPr>
          <w:rFonts w:ascii="Calibri" w:eastAsia="Calibri" w:hAnsi="Calibri" w:cs="Calibri"/>
          <w:noProof/>
          <w:szCs w:val="22"/>
        </w:rPr>
        <mc:AlternateContent>
          <mc:Choice Requires="wpi">
            <w:drawing>
              <wp:anchor distT="0" distB="0" distL="114300" distR="114300" simplePos="0" relativeHeight="251664384" behindDoc="0" locked="0" layoutInCell="1" allowOverlap="1" wp14:anchorId="1D0C7E52" wp14:editId="32929AFA">
                <wp:simplePos x="0" y="0"/>
                <wp:positionH relativeFrom="column">
                  <wp:posOffset>3007995</wp:posOffset>
                </wp:positionH>
                <wp:positionV relativeFrom="paragraph">
                  <wp:posOffset>2303145</wp:posOffset>
                </wp:positionV>
                <wp:extent cx="806760" cy="115200"/>
                <wp:effectExtent l="57150" t="38100" r="0" b="56515"/>
                <wp:wrapNone/>
                <wp:docPr id="1095641423" name="Ink 29"/>
                <wp:cNvGraphicFramePr/>
                <a:graphic xmlns:a="http://schemas.openxmlformats.org/drawingml/2006/main">
                  <a:graphicData uri="http://schemas.microsoft.com/office/word/2010/wordprocessingInk">
                    <w14:contentPart bwMode="auto" r:id="rId18">
                      <w14:nvContentPartPr>
                        <w14:cNvContentPartPr/>
                      </w14:nvContentPartPr>
                      <w14:xfrm>
                        <a:off x="0" y="0"/>
                        <a:ext cx="806760" cy="115200"/>
                      </w14:xfrm>
                    </w14:contentPart>
                  </a:graphicData>
                </a:graphic>
              </wp:anchor>
            </w:drawing>
          </mc:Choice>
          <mc:Fallback>
            <w:pict>
              <v:shape w14:anchorId="279642B4" id="Ink 29" o:spid="_x0000_s1026" type="#_x0000_t75" style="position:absolute;margin-left:236.15pt;margin-top:180.65pt;width:64.9pt;height:10.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">
                <v:imagedata r:id="rId19" o:title=""/>
              </v:shape>
            </w:pict>
          </mc:Fallback>
        </mc:AlternateContent>
      </w:r>
      <w:r w:rsidR="00205FEA">
        <w:rPr>
          <w:rFonts w:ascii="Calibri" w:eastAsia="Calibri" w:hAnsi="Calibri" w:cs="Calibri"/>
          <w:noProof/>
          <w:szCs w:val="22"/>
        </w:rPr>
        <w:drawing>
          <wp:anchor distT="0" distB="0" distL="114300" distR="114300" simplePos="0" relativeHeight="251663360" behindDoc="0" locked="0" layoutInCell="1" allowOverlap="1" wp14:anchorId="534B2FC1" wp14:editId="643B28CF">
            <wp:simplePos x="0" y="0"/>
            <wp:positionH relativeFrom="margin">
              <wp:align>center</wp:align>
            </wp:positionH>
            <wp:positionV relativeFrom="paragraph">
              <wp:posOffset>1405890</wp:posOffset>
            </wp:positionV>
            <wp:extent cx="3686175" cy="3232785"/>
            <wp:effectExtent l="0" t="0" r="9525" b="5715"/>
            <wp:wrapTopAndBottom/>
            <wp:docPr id="7408330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33032" name="Picture 740833032"/>
                    <pic:cNvPicPr/>
                  </pic:nvPicPr>
                  <pic:blipFill rotWithShape="1">
                    <a:blip r:embed="rId20">
                      <a:extLst>
                        <a:ext uri="{28A0092B-C50C-407E-A947-70E740481C1C}">
                          <a14:useLocalDpi xmlns:a14="http://schemas.microsoft.com/office/drawing/2010/main" val="0"/>
                        </a:ext>
                      </a:extLst>
                    </a:blip>
                    <a:srcRect l="32372" t="15337" r="16186"/>
                    <a:stretch/>
                  </pic:blipFill>
                  <pic:spPr bwMode="auto">
                    <a:xfrm>
                      <a:off x="0" y="0"/>
                      <a:ext cx="3686175" cy="3232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5127">
        <w:rPr>
          <w:rFonts w:ascii="Calibri" w:eastAsia="Calibri" w:hAnsi="Calibri" w:cs="Calibri"/>
          <w:szCs w:val="22"/>
        </w:rPr>
        <w:t>food</w:t>
      </w:r>
      <w:r w:rsidR="00205FEA">
        <w:rPr>
          <w:rFonts w:ascii="Calibri" w:eastAsia="Calibri" w:hAnsi="Calibri" w:cs="Calibri"/>
          <w:szCs w:val="22"/>
        </w:rPr>
        <w:t xml:space="preserve"> </w:t>
      </w:r>
      <w:r w:rsidR="00305127">
        <w:rPr>
          <w:rFonts w:ascii="Calibri" w:eastAsia="Calibri" w:hAnsi="Calibri" w:cs="Calibri"/>
          <w:szCs w:val="22"/>
        </w:rPr>
        <w:t>that is much more relevant.</w:t>
      </w:r>
    </w:p>
    <w:p w14:paraId="08F1FA12" w14:textId="4A7CF629" w:rsidR="00BD58BF" w:rsidRDefault="00305127" w:rsidP="00C72149">
      <w:pPr>
        <w:ind w:firstLine="0"/>
        <w:rPr>
          <w:rFonts w:ascii="Calibri" w:eastAsia="Calibri" w:hAnsi="Calibri" w:cs="Calibri"/>
          <w:szCs w:val="22"/>
        </w:rPr>
      </w:pPr>
      <w:r>
        <w:rPr>
          <w:rFonts w:ascii="Calibri" w:eastAsia="Calibri" w:hAnsi="Calibri" w:cs="Calibri"/>
          <w:szCs w:val="22"/>
        </w:rPr>
        <w:t xml:space="preserve"> </w:t>
      </w:r>
    </w:p>
    <w:p w14:paraId="2395F840" w14:textId="4169F87D" w:rsidR="00305127" w:rsidRDefault="00AB6417" w:rsidP="00552D62">
      <w:pPr>
        <w:rPr>
          <w:rFonts w:ascii="Calibri" w:eastAsia="Calibri" w:hAnsi="Calibri" w:cs="Calibri"/>
          <w:szCs w:val="22"/>
        </w:rPr>
      </w:pPr>
      <w:r>
        <w:rPr>
          <w:rFonts w:ascii="Calibri" w:eastAsia="Calibri" w:hAnsi="Calibri" w:cs="Calibri"/>
          <w:szCs w:val="22"/>
        </w:rPr>
        <w:t xml:space="preserve">This post was made on September 22, 2023, the day before the previous post. As shown above, the posted food item is a salad, a genre of food that is at the forefront of conversations involving healthy foods. </w:t>
      </w:r>
      <w:r w:rsidR="00552D62">
        <w:rPr>
          <w:rFonts w:ascii="Calibri" w:eastAsia="Calibri" w:hAnsi="Calibri" w:cs="Calibri"/>
          <w:szCs w:val="22"/>
        </w:rPr>
        <w:t xml:space="preserve">The number of likes on this post is significantly less, amassing an underwhelming 27,000 plus likes and comments to support the presentation of the salad. What we see here is that, solely based on the two posts pictured, Ramsay’s Instagram followers (which are diverse in culture and global location) interacted more with the fast food post than the healthy food post. The number of comments (not pictured above) tied to these posts also proved the same thing. </w:t>
      </w:r>
    </w:p>
    <w:p w14:paraId="0737E29A" w14:textId="2B78393A" w:rsidR="00552D62" w:rsidRDefault="00552D62" w:rsidP="00C72149">
      <w:pPr>
        <w:ind w:firstLine="0"/>
        <w:rPr>
          <w:rFonts w:ascii="Calibri" w:eastAsia="Calibri" w:hAnsi="Calibri" w:cs="Calibri"/>
          <w:szCs w:val="22"/>
        </w:rPr>
      </w:pPr>
      <w:r>
        <w:rPr>
          <w:rFonts w:ascii="Calibri" w:eastAsia="Calibri" w:hAnsi="Calibri" w:cs="Calibri"/>
          <w:szCs w:val="22"/>
        </w:rPr>
        <w:tab/>
        <w:t xml:space="preserve">Gordon Ramsay has a certain style of cooking, and his restaurants across the world reflect that. One such restaurant is Gordon Ramsay Burger, the iteration of Ramsay’s take on the burger elevated. </w:t>
      </w:r>
      <w:r w:rsidR="00FC55A3">
        <w:rPr>
          <w:rFonts w:ascii="Calibri" w:eastAsia="Calibri" w:hAnsi="Calibri" w:cs="Calibri"/>
          <w:szCs w:val="22"/>
        </w:rPr>
        <w:t xml:space="preserve">He does not have a restaurant centered around salads, as he is not known for his affinity for salads. </w:t>
      </w:r>
      <w:r w:rsidR="00FC55A3">
        <w:rPr>
          <w:rFonts w:ascii="Calibri" w:eastAsia="Calibri" w:hAnsi="Calibri" w:cs="Calibri"/>
          <w:szCs w:val="22"/>
        </w:rPr>
        <w:lastRenderedPageBreak/>
        <w:t>Ramsay’s background and current consumer offerings have built his credibility as a food influencer and have indirectly affected the interactions of his Instagram followers regarding his food posts. However, just because social media users interact more with fast/comfort food than with healthy food (at least in this example as this scenario does not define the full scope of the expected answer), the question as to why that is still looms overhead. Research studies can provide insight here.</w:t>
      </w:r>
    </w:p>
    <w:p w14:paraId="0B3E4A42" w14:textId="7FEA8885" w:rsidR="00FC55A3" w:rsidRDefault="00FC55A3" w:rsidP="00C72149">
      <w:pPr>
        <w:ind w:firstLine="0"/>
        <w:rPr>
          <w:rFonts w:ascii="Calibri" w:eastAsia="Calibri" w:hAnsi="Calibri" w:cs="Calibri"/>
          <w:b/>
          <w:bCs/>
          <w:szCs w:val="22"/>
        </w:rPr>
      </w:pPr>
      <w:r>
        <w:rPr>
          <w:rFonts w:ascii="Calibri" w:eastAsia="Calibri" w:hAnsi="Calibri" w:cs="Calibri"/>
          <w:b/>
          <w:bCs/>
          <w:szCs w:val="22"/>
        </w:rPr>
        <w:t>Research Findings – Studies</w:t>
      </w:r>
    </w:p>
    <w:p w14:paraId="23759A1B" w14:textId="4A856888" w:rsidR="00FC55A3" w:rsidRDefault="00FC55A3" w:rsidP="00C72149">
      <w:pPr>
        <w:ind w:firstLine="0"/>
        <w:rPr>
          <w:rFonts w:cstheme="minorHAnsi"/>
          <w:color w:val="auto"/>
          <w:szCs w:val="22"/>
          <w:shd w:val="clear" w:color="auto" w:fill="FFFFFF"/>
        </w:rPr>
      </w:pPr>
      <w:r>
        <w:rPr>
          <w:rFonts w:ascii="Calibri" w:eastAsia="Calibri" w:hAnsi="Calibri" w:cs="Calibri"/>
          <w:b/>
          <w:bCs/>
          <w:szCs w:val="22"/>
        </w:rPr>
        <w:tab/>
      </w:r>
      <w:r w:rsidR="00B2477C">
        <w:rPr>
          <w:rFonts w:ascii="Calibri" w:eastAsia="Calibri" w:hAnsi="Calibri" w:cs="Calibri"/>
          <w:szCs w:val="22"/>
        </w:rPr>
        <w:t xml:space="preserve">Collecting data that outlines potential causes of specific social media user interaction patterns regarding fast food and healthy food options delves into societal issues that individuals struggle with regularly. One such study conducted by </w:t>
      </w:r>
      <w:r w:rsidR="00B2477C" w:rsidRPr="00B2477C">
        <w:rPr>
          <w:rFonts w:cstheme="minorHAnsi"/>
          <w:color w:val="auto"/>
          <w:szCs w:val="22"/>
          <w:shd w:val="clear" w:color="auto" w:fill="FFFFFF"/>
        </w:rPr>
        <w:t>Aston University's College of Health and Life Sciences</w:t>
      </w:r>
      <w:r w:rsidR="00B2477C">
        <w:rPr>
          <w:rFonts w:cstheme="minorHAnsi"/>
          <w:color w:val="auto"/>
          <w:szCs w:val="22"/>
          <w:shd w:val="clear" w:color="auto" w:fill="FFFFFF"/>
        </w:rPr>
        <w:t xml:space="preserve"> showed that individuals who viewed healthy food posts with a higher level of engagement (likes in this scenario) than those who did not actually ate more healthy food options available under a controlled environment (Smolokoff, 2021). The results here suggest that social media users who view posts with a high (this is subjective to each user) amount of likes and comments believe that it is normal and socially accepted to eat the foods featured in these </w:t>
      </w:r>
      <w:r w:rsidR="00B03EAF">
        <w:rPr>
          <w:rFonts w:cstheme="minorHAnsi"/>
          <w:color w:val="auto"/>
          <w:szCs w:val="22"/>
          <w:shd w:val="clear" w:color="auto" w:fill="FFFFFF"/>
        </w:rPr>
        <w:t>highly engaging</w:t>
      </w:r>
      <w:r w:rsidR="00B2477C">
        <w:rPr>
          <w:rFonts w:cstheme="minorHAnsi"/>
          <w:color w:val="auto"/>
          <w:szCs w:val="22"/>
          <w:shd w:val="clear" w:color="auto" w:fill="FFFFFF"/>
        </w:rPr>
        <w:t xml:space="preserve"> posts. </w:t>
      </w:r>
      <w:r w:rsidR="00B03EAF">
        <w:rPr>
          <w:rFonts w:cstheme="minorHAnsi"/>
          <w:color w:val="auto"/>
          <w:szCs w:val="22"/>
          <w:shd w:val="clear" w:color="auto" w:fill="FFFFFF"/>
        </w:rPr>
        <w:t>Increased exposure to such posts also could lead to increased healthy food consumption according to the study results, meaning the more a social media user sees fast/comfort food or healthy food, the likelihood of a user consuming food within that featured category rises.</w:t>
      </w:r>
    </w:p>
    <w:p w14:paraId="7FFAFC54" w14:textId="60BD45A3" w:rsidR="00B03EAF" w:rsidRDefault="00B03EAF" w:rsidP="00B03EAF">
      <w:pPr>
        <w:rPr>
          <w:rFonts w:cstheme="minorHAnsi"/>
          <w:color w:val="auto"/>
          <w:szCs w:val="22"/>
          <w:shd w:val="clear" w:color="auto" w:fill="FFFFFF"/>
        </w:rPr>
      </w:pPr>
      <w:r>
        <w:rPr>
          <w:rFonts w:cstheme="minorHAnsi"/>
          <w:color w:val="auto"/>
          <w:szCs w:val="22"/>
          <w:shd w:val="clear" w:color="auto" w:fill="FFFFFF"/>
        </w:rPr>
        <w:t xml:space="preserve">Another area of study that needs to be taken into account is a user’s perception of fast food and healthy food. What does it mean to eat healthy, and why should a user do so? What foods are considered healthy and what qualities do those foods have that designate them as “healthy?” How much food can be consumed in one sitting for that meal to be considered “healthy?” Perception relating to food is one of the major driving forces for </w:t>
      </w:r>
      <w:r w:rsidR="006F5845">
        <w:rPr>
          <w:rFonts w:cstheme="minorHAnsi"/>
          <w:color w:val="auto"/>
          <w:szCs w:val="22"/>
          <w:shd w:val="clear" w:color="auto" w:fill="FFFFFF"/>
        </w:rPr>
        <w:t>food service</w:t>
      </w:r>
      <w:r>
        <w:rPr>
          <w:rFonts w:cstheme="minorHAnsi"/>
          <w:color w:val="auto"/>
          <w:szCs w:val="22"/>
          <w:shd w:val="clear" w:color="auto" w:fill="FFFFFF"/>
        </w:rPr>
        <w:t xml:space="preserve"> businesses</w:t>
      </w:r>
      <w:r w:rsidR="006F5845">
        <w:rPr>
          <w:rFonts w:cstheme="minorHAnsi"/>
          <w:color w:val="auto"/>
          <w:szCs w:val="22"/>
          <w:shd w:val="clear" w:color="auto" w:fill="FFFFFF"/>
        </w:rPr>
        <w:t xml:space="preserve">, and social media accentuates the reputation food has within society. A 2016 survey conducted by the Pew Research Center highlighted Americans’ perceptions of eating healthy and how they view current eating habits comparable to twenty </w:t>
      </w:r>
      <w:r w:rsidR="006F5845">
        <w:rPr>
          <w:rFonts w:cstheme="minorHAnsi"/>
          <w:color w:val="auto"/>
          <w:szCs w:val="22"/>
          <w:shd w:val="clear" w:color="auto" w:fill="FFFFFF"/>
        </w:rPr>
        <w:lastRenderedPageBreak/>
        <w:t xml:space="preserve">years prior (2016). The results showed that Americans are paying more attention to healthy foods than back in the day, yet are not capitalizing on their heightened awareness and are actually eating less healthy than two decades ago. </w:t>
      </w:r>
      <w:r w:rsidR="005702B3">
        <w:rPr>
          <w:rFonts w:cstheme="minorHAnsi"/>
          <w:color w:val="auto"/>
          <w:szCs w:val="22"/>
          <w:shd w:val="clear" w:color="auto" w:fill="FFFFFF"/>
        </w:rPr>
        <w:t>Americans also have stated that the food we are currently consuming is not healthy enough and that we are eating too much food to be considered healthy. 58</w:t>
      </w:r>
      <w:r w:rsidR="0023430F">
        <w:rPr>
          <w:rFonts w:cstheme="minorHAnsi"/>
          <w:color w:val="auto"/>
          <w:szCs w:val="22"/>
          <w:shd w:val="clear" w:color="auto" w:fill="FFFFFF"/>
        </w:rPr>
        <w:t xml:space="preserve"> percent</w:t>
      </w:r>
      <w:r w:rsidR="005702B3">
        <w:rPr>
          <w:rFonts w:cstheme="minorHAnsi"/>
          <w:color w:val="auto"/>
          <w:szCs w:val="22"/>
          <w:shd w:val="clear" w:color="auto" w:fill="FFFFFF"/>
        </w:rPr>
        <w:t xml:space="preserve"> of Americans surveyed said that </w:t>
      </w:r>
      <w:r w:rsidR="0010492F">
        <w:rPr>
          <w:rFonts w:cstheme="minorHAnsi"/>
          <w:color w:val="auto"/>
          <w:szCs w:val="22"/>
          <w:shd w:val="clear" w:color="auto" w:fill="FFFFFF"/>
        </w:rPr>
        <w:t>they are aware that they need to be eating healthier, yet are not doing so. We’ve seen a potential reason for social media users to eat food that they have seen as popular amongst other users via engagement metrics, but why would they not eat a certain way if they know they ought to be for the longevity of their life?</w:t>
      </w:r>
    </w:p>
    <w:p w14:paraId="750D2507" w14:textId="459DFF6F" w:rsidR="0010492F" w:rsidRPr="00B2477C" w:rsidRDefault="0010492F" w:rsidP="00B03EAF">
      <w:pPr>
        <w:rPr>
          <w:rFonts w:ascii="Calibri" w:eastAsia="Calibri" w:hAnsi="Calibri" w:cs="Calibri"/>
          <w:szCs w:val="22"/>
        </w:rPr>
      </w:pPr>
      <w:r>
        <w:rPr>
          <w:rFonts w:cstheme="minorHAnsi"/>
          <w:color w:val="auto"/>
          <w:szCs w:val="22"/>
          <w:shd w:val="clear" w:color="auto" w:fill="FFFFFF"/>
        </w:rPr>
        <w:t xml:space="preserve">A study conducted by Sensodyne involving American eating habits during their COVID-19 isolation period yielded intriguing results in response to the aforementioned question of stressors affecting the consumption of healthy and fast foods. </w:t>
      </w:r>
      <w:r w:rsidR="0023430F">
        <w:rPr>
          <w:rFonts w:cstheme="minorHAnsi"/>
          <w:color w:val="auto"/>
          <w:szCs w:val="22"/>
          <w:shd w:val="clear" w:color="auto" w:fill="FFFFFF"/>
        </w:rPr>
        <w:t xml:space="preserve">With Americans stuck indoors, of the 2,000 surveyed, 37 percent shared that they ate comfort food every day, while another 38 percent ate comfort food every other day (D., n.d.) The study goes on to list the comfort foods that were enjoyed by the survey respondents while listing favorite memories that the individuals shared concerning their families and food. Of the top ten memories stated, only two could be equated to involving healthy food options (enjoying watermelon with siblings and Sunday roasts with potatoes, carrots, and onions). The stressor magnified by this study was self-isolation during the pandemic. </w:t>
      </w:r>
      <w:r w:rsidR="00701B10">
        <w:rPr>
          <w:rFonts w:cstheme="minorHAnsi"/>
          <w:color w:val="auto"/>
          <w:szCs w:val="22"/>
          <w:shd w:val="clear" w:color="auto" w:fill="FFFFFF"/>
        </w:rPr>
        <w:t xml:space="preserve">The direct effect of that isolation according to the study was the increase in comfort food consumption. Other stressors not mentioned in the research material could be the possibility of cyberbullying, public ridicule, medical conditions such as anorexia bulimia and other eating disorders, severe anxiety, etc. How social media users can cope with these stressors can determine how they move forward with their online interactions with either fast/comfort food or healthy food. </w:t>
      </w:r>
    </w:p>
    <w:p w14:paraId="7D29CE71" w14:textId="244B5213" w:rsidR="00A417C1" w:rsidRPr="00C00F8F" w:rsidRDefault="00C72149" w:rsidP="00C00F8F">
      <w:pPr>
        <w:pStyle w:val="Heading3"/>
      </w:pPr>
      <w:r>
        <w:lastRenderedPageBreak/>
        <w:t>Conclusion</w:t>
      </w:r>
    </w:p>
    <w:p w14:paraId="366FD209" w14:textId="27A585D4" w:rsidR="00341570" w:rsidRPr="00B863FB" w:rsidRDefault="00341570" w:rsidP="6A36C4BF">
      <w:r>
        <w:t xml:space="preserve">The next order of business will be to peruse data </w:t>
      </w:r>
      <w:r w:rsidR="003011C6">
        <w:t>about</w:t>
      </w:r>
      <w:r>
        <w:t xml:space="preserve"> the demographic of social media users interacting with fast food and healthy food online. We now know that there are plenty of people interested in searching for both categories, </w:t>
      </w:r>
      <w:r w:rsidR="00271551">
        <w:t xml:space="preserve">as the Google Trends data as well as Instagram data </w:t>
      </w:r>
      <w:r w:rsidR="00B2477C">
        <w:t>confirm</w:t>
      </w:r>
      <w:r w:rsidR="00271551">
        <w:t xml:space="preserve"> that. </w:t>
      </w:r>
      <w:r w:rsidR="00701B10">
        <w:t xml:space="preserve">Understanding has been found in social acceptance led by high social media engagement, potential stressors, and user perception involving both categories of food. </w:t>
      </w:r>
      <w:r w:rsidR="00271551">
        <w:t>W</w:t>
      </w:r>
      <w:r>
        <w:t xml:space="preserve">e need to eventually identify these people to know exactly the kind of users who like that Salt Bae video on Instagram, who frequent the Heart Attack Grill Twitter page, or even who comment their support on a Facebook post outlining alternative healthy ways to make unhealthy sweets. Understanding these social media users on a more data-driven level will help </w:t>
      </w:r>
      <w:r w:rsidR="00205FEA">
        <w:t xml:space="preserve">us </w:t>
      </w:r>
      <w:r>
        <w:t xml:space="preserve">see how they currently interact with these foods and posts online and potentially </w:t>
      </w:r>
      <w:r w:rsidR="007E0970">
        <w:t xml:space="preserve">guide us </w:t>
      </w:r>
      <w:r w:rsidR="00BF6FAA">
        <w:t>in</w:t>
      </w:r>
      <w:r w:rsidR="007E0970">
        <w:t xml:space="preserve"> predicting how these users will interact with future, unpublished foodie media.</w:t>
      </w:r>
    </w:p>
    <w:p w14:paraId="03235FFE" w14:textId="77777777" w:rsidR="00A417C1" w:rsidRDefault="00000000" w:rsidP="5D68E123">
      <w:pPr>
        <w:pStyle w:val="SectionTitle"/>
        <w:rPr>
          <w:rFonts w:ascii="Calibri" w:eastAsia="Calibri" w:hAnsi="Calibri" w:cs="Calibri"/>
          <w:b w:val="0"/>
          <w:bCs/>
          <w:szCs w:val="22"/>
        </w:rPr>
      </w:pPr>
      <w:sdt>
        <w:sdtPr>
          <w:id w:val="-1638559448"/>
          <w:placeholder>
            <w:docPart w:val="78573B7569F84EAFB920422353E2FE93"/>
          </w:placeholder>
          <w:temporary/>
          <w:showingPlcHdr/>
          <w15:appearance w15:val="hidden"/>
        </w:sdtPr>
        <w:sdtContent>
          <w:r w:rsidR="00664C1A" w:rsidRPr="00664C1A">
            <w:t>References</w:t>
          </w:r>
        </w:sdtContent>
      </w:sdt>
    </w:p>
    <w:p w14:paraId="74155949" w14:textId="09DA8BFE" w:rsidR="67AE9998" w:rsidRDefault="007E0970" w:rsidP="3D0A9892">
      <w:pPr>
        <w:pStyle w:val="TableFigure"/>
        <w:spacing w:after="160"/>
        <w:rPr>
          <w:rFonts w:cstheme="minorHAnsi"/>
          <w:szCs w:val="22"/>
          <w:shd w:val="clear" w:color="auto" w:fill="FFFFFF"/>
        </w:rPr>
      </w:pPr>
      <w:r w:rsidRPr="007E0970">
        <w:rPr>
          <w:rFonts w:cstheme="minorHAnsi"/>
          <w:szCs w:val="22"/>
          <w:shd w:val="clear" w:color="auto" w:fill="FFFFFF"/>
        </w:rPr>
        <w:t>Google Trends (n.d.). "</w:t>
      </w:r>
      <w:r>
        <w:rPr>
          <w:rFonts w:cstheme="minorHAnsi"/>
          <w:szCs w:val="22"/>
          <w:shd w:val="clear" w:color="auto" w:fill="FFFFFF"/>
        </w:rPr>
        <w:t>Fast Food, Healthy Food</w:t>
      </w:r>
      <w:r w:rsidRPr="007E0970">
        <w:rPr>
          <w:rFonts w:cstheme="minorHAnsi"/>
          <w:szCs w:val="22"/>
          <w:shd w:val="clear" w:color="auto" w:fill="FFFFFF"/>
        </w:rPr>
        <w:t xml:space="preserve">". Retrieved September </w:t>
      </w:r>
      <w:r>
        <w:rPr>
          <w:rFonts w:cstheme="minorHAnsi"/>
          <w:szCs w:val="22"/>
          <w:shd w:val="clear" w:color="auto" w:fill="FFFFFF"/>
        </w:rPr>
        <w:t>16</w:t>
      </w:r>
      <w:r w:rsidRPr="007E0970">
        <w:rPr>
          <w:rFonts w:cstheme="minorHAnsi"/>
          <w:szCs w:val="22"/>
          <w:shd w:val="clear" w:color="auto" w:fill="FFFFFF"/>
        </w:rPr>
        <w:t>, 202</w:t>
      </w:r>
      <w:r>
        <w:rPr>
          <w:rFonts w:cstheme="minorHAnsi"/>
          <w:szCs w:val="22"/>
          <w:shd w:val="clear" w:color="auto" w:fill="FFFFFF"/>
        </w:rPr>
        <w:t>3</w:t>
      </w:r>
      <w:r w:rsidRPr="007E0970">
        <w:rPr>
          <w:rFonts w:cstheme="minorHAnsi"/>
          <w:szCs w:val="22"/>
          <w:shd w:val="clear" w:color="auto" w:fill="FFFFFF"/>
        </w:rPr>
        <w:t>, from</w:t>
      </w:r>
      <w:r>
        <w:rPr>
          <w:rFonts w:cstheme="minorHAnsi"/>
          <w:szCs w:val="22"/>
          <w:shd w:val="clear" w:color="auto" w:fill="FFFFFF"/>
        </w:rPr>
        <w:t xml:space="preserve"> </w:t>
      </w:r>
      <w:hyperlink r:id="rId21" w:history="1">
        <w:r w:rsidR="00E052F3" w:rsidRPr="0010042A">
          <w:rPr>
            <w:rStyle w:val="Hyperlink"/>
            <w:rFonts w:cstheme="minorHAnsi"/>
            <w:szCs w:val="22"/>
            <w:shd w:val="clear" w:color="auto" w:fill="FFFFFF"/>
          </w:rPr>
          <w:t>https://trends.google.com/trends/explore?date=today%205-y&amp;q=fast%20food,healthy%20food&amp;hl=en-US</w:t>
        </w:r>
      </w:hyperlink>
    </w:p>
    <w:p w14:paraId="356A3218" w14:textId="4035C957" w:rsidR="00E052F3" w:rsidRDefault="00E052F3" w:rsidP="3D0A9892">
      <w:pPr>
        <w:pStyle w:val="TableFigure"/>
        <w:spacing w:after="160"/>
        <w:rPr>
          <w:rStyle w:val="citationstylesgno2wrpf"/>
        </w:rPr>
      </w:pPr>
      <w:r>
        <w:rPr>
          <w:rStyle w:val="citationstylesgno2wrpf"/>
        </w:rPr>
        <w:t xml:space="preserve">Instagram from Meta (2023). </w:t>
      </w:r>
      <w:r>
        <w:rPr>
          <w:rStyle w:val="Emphasis"/>
        </w:rPr>
        <w:t>Gordongram</w:t>
      </w:r>
      <w:r>
        <w:rPr>
          <w:rStyle w:val="citationstylesgno2wrpf"/>
        </w:rPr>
        <w:t xml:space="preserve">. Instagram. Retrieved October 7, 2023, from </w:t>
      </w:r>
      <w:hyperlink r:id="rId22" w:history="1">
        <w:r w:rsidRPr="0010042A">
          <w:rPr>
            <w:rStyle w:val="Hyperlink"/>
          </w:rPr>
          <w:t>https://www.instagram.com/p/CxfJltPN312/?hl=en</w:t>
        </w:r>
      </w:hyperlink>
    </w:p>
    <w:p w14:paraId="1A0016C7" w14:textId="2A19FB1F" w:rsidR="009A4700" w:rsidRDefault="009A4700" w:rsidP="3D0A9892">
      <w:pPr>
        <w:pStyle w:val="TableFigure"/>
        <w:spacing w:after="160"/>
        <w:rPr>
          <w:rFonts w:cstheme="minorHAnsi"/>
          <w:color w:val="161719"/>
          <w:szCs w:val="22"/>
          <w:shd w:val="clear" w:color="auto" w:fill="FFFFFF"/>
        </w:rPr>
      </w:pPr>
      <w:r w:rsidRPr="009A4700">
        <w:rPr>
          <w:rFonts w:cstheme="minorHAnsi"/>
          <w:color w:val="161719"/>
          <w:szCs w:val="22"/>
          <w:shd w:val="clear" w:color="auto" w:fill="FFFFFF"/>
        </w:rPr>
        <w:t>Smolokoff, A. (2021, October 6). </w:t>
      </w:r>
      <w:r w:rsidRPr="009A4700">
        <w:rPr>
          <w:rStyle w:val="Emphasis"/>
          <w:rFonts w:cstheme="minorHAnsi"/>
          <w:color w:val="161719"/>
          <w:szCs w:val="22"/>
          <w:shd w:val="clear" w:color="auto" w:fill="FFFFFF"/>
        </w:rPr>
        <w:t>Social media impacts consumer eating decisions</w:t>
      </w:r>
      <w:r w:rsidRPr="009A4700">
        <w:rPr>
          <w:rFonts w:cstheme="minorHAnsi"/>
          <w:color w:val="161719"/>
          <w:szCs w:val="22"/>
          <w:shd w:val="clear" w:color="auto" w:fill="FFFFFF"/>
        </w:rPr>
        <w:t xml:space="preserve">. Food &amp; Beverage Insider. Retrieved October 7, 2023, from </w:t>
      </w:r>
      <w:hyperlink r:id="rId23" w:history="1">
        <w:r w:rsidRPr="0010042A">
          <w:rPr>
            <w:rStyle w:val="Hyperlink"/>
            <w:rFonts w:cstheme="minorHAnsi"/>
            <w:szCs w:val="22"/>
            <w:shd w:val="clear" w:color="auto" w:fill="FFFFFF"/>
          </w:rPr>
          <w:t>https://www.foodbeverageinsider.com/market-trends-analysis/social-media-impacts-consumer-eating-decisions#</w:t>
        </w:r>
      </w:hyperlink>
    </w:p>
    <w:p w14:paraId="073D35C1" w14:textId="1FD5CA5E" w:rsidR="009A4700" w:rsidRDefault="009A4700" w:rsidP="3D0A9892">
      <w:pPr>
        <w:pStyle w:val="TableFigure"/>
        <w:spacing w:after="160"/>
        <w:rPr>
          <w:rFonts w:cstheme="minorHAnsi"/>
          <w:color w:val="161719"/>
          <w:szCs w:val="22"/>
          <w:shd w:val="clear" w:color="auto" w:fill="FFFFFF"/>
        </w:rPr>
      </w:pPr>
      <w:r w:rsidRPr="009A4700">
        <w:rPr>
          <w:rFonts w:cstheme="minorHAnsi"/>
          <w:color w:val="161719"/>
          <w:szCs w:val="22"/>
          <w:shd w:val="clear" w:color="auto" w:fill="FFFFFF"/>
        </w:rPr>
        <w:t>Pew Research Center (2016, December 1). </w:t>
      </w:r>
      <w:r w:rsidRPr="009A4700">
        <w:rPr>
          <w:rStyle w:val="Emphasis"/>
          <w:rFonts w:cstheme="minorHAnsi"/>
          <w:color w:val="161719"/>
          <w:szCs w:val="22"/>
          <w:shd w:val="clear" w:color="auto" w:fill="FFFFFF"/>
        </w:rPr>
        <w:t>Public views about Americans’ eating habits</w:t>
      </w:r>
      <w:r w:rsidRPr="009A4700">
        <w:rPr>
          <w:rFonts w:cstheme="minorHAnsi"/>
          <w:color w:val="161719"/>
          <w:szCs w:val="22"/>
          <w:shd w:val="clear" w:color="auto" w:fill="FFFFFF"/>
        </w:rPr>
        <w:t xml:space="preserve">. Retrieved October 7, 2023, from </w:t>
      </w:r>
      <w:hyperlink r:id="rId24" w:history="1">
        <w:r w:rsidRPr="0010042A">
          <w:rPr>
            <w:rStyle w:val="Hyperlink"/>
            <w:rFonts w:cstheme="minorHAnsi"/>
            <w:szCs w:val="22"/>
            <w:shd w:val="clear" w:color="auto" w:fill="FFFFFF"/>
          </w:rPr>
          <w:t>https://www.pewresearch.org/science/2016/12/01/public-views-about-americans-eating-habits/</w:t>
        </w:r>
      </w:hyperlink>
    </w:p>
    <w:p w14:paraId="04B2EBFF" w14:textId="6C95AF1B" w:rsidR="00271551" w:rsidRDefault="00271551" w:rsidP="3D0A9892">
      <w:pPr>
        <w:pStyle w:val="TableFigure"/>
        <w:spacing w:after="160"/>
        <w:rPr>
          <w:rStyle w:val="citationstylesgno2wrpf"/>
        </w:rPr>
      </w:pPr>
      <w:r>
        <w:rPr>
          <w:rStyle w:val="citationstylesgno2wrpf"/>
        </w:rPr>
        <w:t xml:space="preserve">D. (n.d.). </w:t>
      </w:r>
      <w:r>
        <w:rPr>
          <w:rStyle w:val="Emphasis"/>
        </w:rPr>
        <w:t>This many Americans are eating more comfort food than ever before to cope with isolation</w:t>
      </w:r>
      <w:r>
        <w:rPr>
          <w:rStyle w:val="citationstylesgno2wrpf"/>
        </w:rPr>
        <w:t xml:space="preserve">. Retrieved October 7, 2023, from </w:t>
      </w:r>
      <w:hyperlink r:id="rId25" w:history="1">
        <w:r w:rsidRPr="0010042A">
          <w:rPr>
            <w:rStyle w:val="Hyperlink"/>
          </w:rPr>
          <w:t>https://swnsdigital.com/us/2020/07/this-many-americans-are-eating-more-comfort-food-than-ever-before-to-cope-with-isolation/?amp=1</w:t>
        </w:r>
      </w:hyperlink>
    </w:p>
    <w:p w14:paraId="0A42F563" w14:textId="77777777" w:rsidR="00271551" w:rsidRDefault="00271551" w:rsidP="3D0A9892">
      <w:pPr>
        <w:pStyle w:val="TableFigure"/>
        <w:spacing w:after="160"/>
        <w:rPr>
          <w:rFonts w:cstheme="minorHAnsi"/>
          <w:color w:val="161719"/>
          <w:szCs w:val="22"/>
          <w:shd w:val="clear" w:color="auto" w:fill="FFFFFF"/>
        </w:rPr>
      </w:pPr>
    </w:p>
    <w:p w14:paraId="141C786B" w14:textId="77777777" w:rsidR="009A4700" w:rsidRPr="009A4700" w:rsidRDefault="009A4700" w:rsidP="3D0A9892">
      <w:pPr>
        <w:pStyle w:val="TableFigure"/>
        <w:spacing w:after="160"/>
        <w:rPr>
          <w:rStyle w:val="citationstylesgno2wrpf"/>
          <w:rFonts w:cstheme="minorHAnsi"/>
          <w:sz w:val="14"/>
          <w:szCs w:val="16"/>
        </w:rPr>
      </w:pPr>
    </w:p>
    <w:p w14:paraId="0B40BE4E" w14:textId="77777777" w:rsidR="00E052F3" w:rsidRPr="007E0970" w:rsidRDefault="00E052F3" w:rsidP="3D0A9892">
      <w:pPr>
        <w:pStyle w:val="TableFigure"/>
        <w:spacing w:after="160"/>
        <w:rPr>
          <w:rFonts w:eastAsia="Calibri" w:cstheme="minorHAnsi"/>
          <w:noProof/>
          <w:sz w:val="16"/>
          <w:szCs w:val="16"/>
        </w:rPr>
      </w:pPr>
    </w:p>
    <w:sectPr w:rsidR="00E052F3" w:rsidRPr="007E0970">
      <w:headerReference w:type="even" r:id="rId26"/>
      <w:headerReference w:type="default" r:id="rId27"/>
      <w:footerReference w:type="even" r:id="rId28"/>
      <w:footerReference w:type="default" r:id="rId29"/>
      <w:headerReference w:type="first" r:id="rId30"/>
      <w:footerReference w:type="first" r:id="rId3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EF2A9" w14:textId="77777777" w:rsidR="006514E6" w:rsidRDefault="006514E6">
      <w:pPr>
        <w:spacing w:line="240" w:lineRule="auto"/>
      </w:pPr>
      <w:r>
        <w:separator/>
      </w:r>
    </w:p>
    <w:p w14:paraId="151FF6F1" w14:textId="77777777" w:rsidR="006514E6" w:rsidRDefault="006514E6"/>
  </w:endnote>
  <w:endnote w:type="continuationSeparator" w:id="0">
    <w:p w14:paraId="7665D01B" w14:textId="77777777" w:rsidR="006514E6" w:rsidRDefault="006514E6">
      <w:pPr>
        <w:spacing w:line="240" w:lineRule="auto"/>
      </w:pPr>
      <w:r>
        <w:continuationSeparator/>
      </w:r>
    </w:p>
    <w:p w14:paraId="3AED8861" w14:textId="77777777" w:rsidR="006514E6" w:rsidRDefault="006514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D599A" w14:textId="77777777" w:rsidR="002F3AE9" w:rsidRDefault="002F3A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A715C" w14:textId="77777777" w:rsidR="0D6E5604" w:rsidRPr="002F3AE9" w:rsidRDefault="0D6E5604" w:rsidP="002F3A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69044" w14:textId="77777777" w:rsidR="3E192C66" w:rsidRPr="002F3AE9" w:rsidRDefault="3E192C66" w:rsidP="002F3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FD06D" w14:textId="77777777" w:rsidR="006514E6" w:rsidRDefault="006514E6">
      <w:pPr>
        <w:spacing w:line="240" w:lineRule="auto"/>
      </w:pPr>
      <w:r>
        <w:separator/>
      </w:r>
    </w:p>
    <w:p w14:paraId="452BBDDD" w14:textId="77777777" w:rsidR="006514E6" w:rsidRDefault="006514E6"/>
  </w:footnote>
  <w:footnote w:type="continuationSeparator" w:id="0">
    <w:p w14:paraId="6A4CDC1B" w14:textId="77777777" w:rsidR="006514E6" w:rsidRDefault="006514E6">
      <w:pPr>
        <w:spacing w:line="240" w:lineRule="auto"/>
      </w:pPr>
      <w:r>
        <w:continuationSeparator/>
      </w:r>
    </w:p>
    <w:p w14:paraId="21A4E488" w14:textId="77777777" w:rsidR="006514E6" w:rsidRDefault="006514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58E44" w14:textId="77777777" w:rsidR="002F3AE9" w:rsidRDefault="002F3A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8A968" w14:textId="77777777" w:rsidR="0D6E5604" w:rsidRPr="002F3AE9" w:rsidRDefault="0D6E5604" w:rsidP="002F3A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6C4C5" w14:textId="77777777" w:rsidR="3E192C66" w:rsidRPr="002F3AE9" w:rsidRDefault="3E192C66" w:rsidP="002F3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F0367DA"/>
    <w:multiLevelType w:val="hybridMultilevel"/>
    <w:tmpl w:val="4D0062AA"/>
    <w:lvl w:ilvl="0" w:tplc="77F0B5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7129671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160"/>
    <w:rsid w:val="00023AFE"/>
    <w:rsid w:val="000870EF"/>
    <w:rsid w:val="000A3D9B"/>
    <w:rsid w:val="000B4875"/>
    <w:rsid w:val="000D4642"/>
    <w:rsid w:val="000D539D"/>
    <w:rsid w:val="0010492F"/>
    <w:rsid w:val="00116273"/>
    <w:rsid w:val="001F140E"/>
    <w:rsid w:val="00205FEA"/>
    <w:rsid w:val="0023430F"/>
    <w:rsid w:val="00257530"/>
    <w:rsid w:val="00271551"/>
    <w:rsid w:val="002C79E6"/>
    <w:rsid w:val="002F3AE9"/>
    <w:rsid w:val="003011C6"/>
    <w:rsid w:val="003016D8"/>
    <w:rsid w:val="00305127"/>
    <w:rsid w:val="00341570"/>
    <w:rsid w:val="003804CC"/>
    <w:rsid w:val="00477E55"/>
    <w:rsid w:val="00512D39"/>
    <w:rsid w:val="00552D62"/>
    <w:rsid w:val="005638C0"/>
    <w:rsid w:val="005702B3"/>
    <w:rsid w:val="00575AAF"/>
    <w:rsid w:val="00585D98"/>
    <w:rsid w:val="005C199E"/>
    <w:rsid w:val="006514E6"/>
    <w:rsid w:val="00664C1A"/>
    <w:rsid w:val="006F5845"/>
    <w:rsid w:val="00701B10"/>
    <w:rsid w:val="007E0970"/>
    <w:rsid w:val="007E320B"/>
    <w:rsid w:val="0087407D"/>
    <w:rsid w:val="008C6B79"/>
    <w:rsid w:val="00933D45"/>
    <w:rsid w:val="009A4700"/>
    <w:rsid w:val="00A417C1"/>
    <w:rsid w:val="00AB6417"/>
    <w:rsid w:val="00B03EAF"/>
    <w:rsid w:val="00B2477C"/>
    <w:rsid w:val="00B84881"/>
    <w:rsid w:val="00B863FB"/>
    <w:rsid w:val="00B86440"/>
    <w:rsid w:val="00BB2D6F"/>
    <w:rsid w:val="00BD58BF"/>
    <w:rsid w:val="00BF6FAA"/>
    <w:rsid w:val="00C00F8F"/>
    <w:rsid w:val="00C03068"/>
    <w:rsid w:val="00C37D97"/>
    <w:rsid w:val="00C72149"/>
    <w:rsid w:val="00D1204E"/>
    <w:rsid w:val="00D46586"/>
    <w:rsid w:val="00D50495"/>
    <w:rsid w:val="00D620FD"/>
    <w:rsid w:val="00D91044"/>
    <w:rsid w:val="00DD77BB"/>
    <w:rsid w:val="00DE5296"/>
    <w:rsid w:val="00E052F3"/>
    <w:rsid w:val="00E06663"/>
    <w:rsid w:val="00E67454"/>
    <w:rsid w:val="00E96FEE"/>
    <w:rsid w:val="00EF55C5"/>
    <w:rsid w:val="00F6242A"/>
    <w:rsid w:val="00F72160"/>
    <w:rsid w:val="00FC55A3"/>
    <w:rsid w:val="00FD0666"/>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A8239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styleId="UnresolvedMention">
    <w:name w:val="Unresolved Mention"/>
    <w:basedOn w:val="DefaultParagraphFont"/>
    <w:uiPriority w:val="99"/>
    <w:semiHidden/>
    <w:unhideWhenUsed/>
    <w:rsid w:val="00E052F3"/>
    <w:rPr>
      <w:color w:val="605E5C"/>
      <w:shd w:val="clear" w:color="auto" w:fill="E1DFDD"/>
    </w:rPr>
  </w:style>
  <w:style w:type="character" w:customStyle="1" w:styleId="citationstylesgno2wrpf">
    <w:name w:val="citationstyles_gno2wrpf"/>
    <w:basedOn w:val="DefaultParagraphFont"/>
    <w:rsid w:val="00E052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customXml" Target="ink/ink3.xm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trends.google.com/trends/explore?date=today%205-y&amp;q=fast%20food,healthy%20food&amp;hl=en-US" TargetMode="Externa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swnsdigital.com/us/2020/07/this-many-americans-are-eating-more-comfort-food-than-ever-before-to-cope-with-isolation/?amp=1"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customXml" Target="ink/ink2.xml"/><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pewresearch.org/science/2016/12/01/public-views-about-americans-eating-habits/" TargetMode="Externa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www.foodbeverageinsider.com/market-trends-analysis/social-media-impacts-consumer-eating-decisions#" TargetMode="External"/><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www.instagram.com/p/CxfJltPN312/?hl=en"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bzda\AppData\Roaming\Microsoft\Templates\Student%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8573B7569F84EAFB920422353E2FE93"/>
        <w:category>
          <w:name w:val="General"/>
          <w:gallery w:val="placeholder"/>
        </w:category>
        <w:types>
          <w:type w:val="bbPlcHdr"/>
        </w:types>
        <w:behaviors>
          <w:behavior w:val="content"/>
        </w:behaviors>
        <w:guid w:val="{1C601C69-0A06-4DAC-BF7E-979F80EB221E}"/>
      </w:docPartPr>
      <w:docPartBody>
        <w:p w:rsidR="00962A6E" w:rsidRDefault="00000000">
          <w:pPr>
            <w:pStyle w:val="78573B7569F84EAFB920422353E2FE93"/>
          </w:pPr>
          <w:bookmarkStart w:id="0" w:name="_Int_pGJ5iSU8"/>
          <w:bookmarkEnd w:id="0"/>
          <w:r w:rsidRPr="00664C1A">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CD9"/>
    <w:rsid w:val="00686CD9"/>
    <w:rsid w:val="00951FC1"/>
    <w:rsid w:val="00962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unhideWhenUsed/>
    <w:qFormat/>
    <w:pPr>
      <w:keepNext/>
      <w:keepLines/>
      <w:spacing w:after="0" w:line="480" w:lineRule="auto"/>
      <w:ind w:firstLine="720"/>
      <w:outlineLvl w:val="3"/>
    </w:pPr>
    <w:rPr>
      <w:rFonts w:asciiTheme="majorHAnsi" w:eastAsiaTheme="majorEastAsia" w:hAnsiTheme="majorHAnsi" w:cstheme="majorBidi"/>
      <w:b/>
      <w:bCs/>
      <w:iCs/>
      <w:color w:val="000000" w:themeColor="text1"/>
      <w:kern w:val="0"/>
      <w:szCs w:val="24"/>
      <w:lang w:eastAsia="ja-JP"/>
      <w14:ligatures w14:val="none"/>
    </w:rPr>
  </w:style>
  <w:style w:type="paragraph" w:styleId="Heading5">
    <w:name w:val="heading 5"/>
    <w:basedOn w:val="Normal"/>
    <w:next w:val="Normal"/>
    <w:link w:val="Heading5Char"/>
    <w:uiPriority w:val="3"/>
    <w:unhideWhenUsed/>
    <w:qFormat/>
    <w:pPr>
      <w:keepNext/>
      <w:keepLines/>
      <w:spacing w:after="0" w:line="480" w:lineRule="auto"/>
      <w:ind w:firstLine="720"/>
      <w:outlineLvl w:val="4"/>
    </w:pPr>
    <w:rPr>
      <w:rFonts w:asciiTheme="majorHAnsi" w:eastAsiaTheme="majorEastAsia" w:hAnsiTheme="majorHAnsi" w:cstheme="majorBidi"/>
      <w:b/>
      <w:i/>
      <w:iCs/>
      <w:color w:val="000000" w:themeColor="text1"/>
      <w:kern w:val="0"/>
      <w:szCs w:val="24"/>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3"/>
    <w:rPr>
      <w:rFonts w:asciiTheme="majorHAnsi" w:eastAsiaTheme="majorEastAsia" w:hAnsiTheme="majorHAnsi" w:cstheme="majorBidi"/>
      <w:b/>
      <w:bCs/>
      <w:iCs/>
      <w:color w:val="000000" w:themeColor="text1"/>
      <w:kern w:val="0"/>
      <w:szCs w:val="24"/>
      <w:lang w:eastAsia="ja-JP"/>
      <w14:ligatures w14:val="none"/>
    </w:rPr>
  </w:style>
  <w:style w:type="character" w:customStyle="1" w:styleId="Heading5Char">
    <w:name w:val="Heading 5 Char"/>
    <w:basedOn w:val="DefaultParagraphFont"/>
    <w:link w:val="Heading5"/>
    <w:uiPriority w:val="3"/>
    <w:rPr>
      <w:rFonts w:asciiTheme="majorHAnsi" w:eastAsiaTheme="majorEastAsia" w:hAnsiTheme="majorHAnsi" w:cstheme="majorBidi"/>
      <w:b/>
      <w:i/>
      <w:iCs/>
      <w:color w:val="000000" w:themeColor="text1"/>
      <w:kern w:val="0"/>
      <w:szCs w:val="24"/>
      <w:lang w:eastAsia="ja-JP"/>
      <w14:ligatures w14:val="none"/>
    </w:rPr>
  </w:style>
  <w:style w:type="paragraph" w:customStyle="1" w:styleId="78573B7569F84EAFB920422353E2FE93">
    <w:name w:val="78573B7569F84EAFB920422353E2FE93"/>
  </w:style>
  <w:style w:type="character" w:styleId="Hyperlink">
    <w:name w:val="Hyperlink"/>
    <w:basedOn w:val="DefaultParagraphFont"/>
    <w:uiPriority w:val="99"/>
    <w:unhideWhenUsed/>
    <w:rPr>
      <w:color w:val="0563C1"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07:07:09.687"/>
    </inkml:context>
    <inkml:brush xml:id="br0">
      <inkml:brushProperty name="width" value="0.035" units="cm"/>
      <inkml:brushProperty name="height" value="0.035" units="cm"/>
    </inkml:brush>
  </inkml:definitions>
  <inkml:trace contextRef="#ctx0" brushRef="#br0">743 114 24575,'115'4'0,"117"18"0,-115 4 0,-96-19 0,1-2 0,0 0 0,-1-1 0,1-1 0,0-1 0,1-1 0,39-4 0,-32-3 0,-2-2 0,46-17 0,-43 13 0,53-13 0,71-3 0,-59 14 0,132-38 0,-208 47 0,1 0 0,25-1 0,-42 5 0,1 0 0,-1 1 0,1 0 0,-1 0 0,0 0 0,1 0 0,-1 1 0,1 0 0,-1 0 0,0 0 0,1 0 0,-1 1 0,0 0 0,0-1 0,0 2 0,0-1 0,4 4 0,-7-5 0,1 0 0,-1 0 0,0 1 0,0-1 0,0 1 0,0-1 0,0 1 0,0 0 0,0-1 0,-1 1 0,1 0 0,0-1 0,-1 1 0,0 0 0,1 0 0,-1 0 0,0-1 0,0 1 0,0 0 0,0 0 0,0 0 0,-1 2 0,0-1 0,0 0 0,0 0 0,-1-1 0,1 1 0,-1-1 0,0 1 0,1-1 0,-1 1 0,-1-1 0,1 0 0,0 0 0,-4 3 0,-3 1 0,0-1 0,0 1 0,0-1 0,-1-1 0,0 0 0,-18 5 0,-42 5 0,0-4 0,-1-3 0,0-2 0,-1-4 0,-71-9 0,53-5 0,57 8 0,-48-4 0,-47 9 0,-92-6 0,183 2 0,0-1 0,1-2 0,-72-23 0,90 24 0,-1 0 0,-1 2 0,1 0 0,0 1 0,-1 1 0,0 1 0,1 0 0,-1 2 0,0 0 0,0 1 0,1 1 0,-22 6 0,-22 2 0,50-10 0,-1 1 0,1 0 0,0 1 0,0 0 0,1 1 0,-19 8 0,31-11 0,-1-1 0,0 0 0,0 1 0,0-1 0,0 0 0,1 1 0,-1-1 0,0 1 0,0-1 0,1 1 0,-1-1 0,0 1 0,1 0 0,-1-1 0,1 1 0,-1 0 0,0 0 0,1-1 0,0 1 0,-1 0 0,1 0 0,-1 0 0,1-1 0,0 1 0,0 0 0,0 0 0,-1 0 0,1 0 0,0 0 0,0 1 0,1 0 0,0-1 0,0 0 0,0 1 0,0-1 0,0 0 0,1 0 0,-1 0 0,0 0 0,1 0 0,-1 0 0,0 0 0,1-1 0,-1 1 0,1 0 0,1 0 0,8 3 0,-1-1 0,1 0 0,20 2 0,-5-5 0,0-1 0,0-1 0,0-2 0,0 0 0,36-12 0,-32 8 0,0 1 0,1 1 0,41-1 0,452 6 0,-228 3 0,-257-4 0,1-2 0,-1-2 0,0-1 0,53-18 0,-21-2 0,-57 20 0,1 1 0,0 0 0,0 2 0,0-1 0,1 2 0,26-3 0,-16 4 0,-8 0 0,-1 1 0,1 1 0,-1 0 0,1 1 0,-1 1 0,29 7 0,-44-8 0,0 0 0,0-1 0,0 1 0,-1 0 0,1 0 0,0 0 0,-1 0 0,1 1 0,0-1 0,-1 0 0,0 1 0,1-1 0,-1 1 0,0-1 0,0 1 0,0 0 0,0-1 0,0 1 0,0 0 0,0 0 0,0 0 0,-1-1 0,1 1 0,-1 0 0,0 0 0,1 0 0,-1 0 0,0 0 0,0 0 0,0 0 0,0 0 0,-1 0 0,1 0 0,0 0 0,-2 3 0,1-1 0,-1 0 0,1-1 0,-1 1 0,0 0 0,0-1 0,-1 0 0,1 1 0,-1-1 0,1 0 0,-1 0 0,0-1 0,0 1 0,0 0 0,-1-1 0,1 0 0,-6 3 0,-14 4 0,-1-1 0,1-1 0,-1-1 0,0-2 0,-48 4 0,7-6 0,-68-8 0,-77-22 0,31 2 0,96 14 0,50 7 0,-59-4 0,29 12 0,1 2 0,-63 15 0,63-9 0,0-3 0,-67 0 0,41-9 0,-5-1 0,0 3 0,-105 16 0,162-11 0,22-6 0,0 2 0,0 0 0,0 1 0,1 0 0,-1 1 0,1 1 0,0 0 0,-21 11 0,34-16 0,0 0 0,1 0 0,-1 0 0,0 0 0,0 0 0,0 0 0,0 0 0,0 0 0,0 0 0,0 0 0,0 0 0,0 0 0,1 0 0,-1 0 0,0 1 0,0-1 0,0 0 0,0 0 0,0 0 0,0 0 0,0 0 0,0 0 0,0 0 0,0 0 0,0 0 0,0 0 0,0 0 0,0 0 0,0 1 0,1-1 0,-1 0 0,0 0 0,0 0 0,0 0 0,0 0 0,0 0 0,0 0 0,0 0 0,0 0 0,0 1 0,0-1 0,0 0 0,0 0 0,-1 0 0,1 0 0,0 0 0,0 0 0,0 0 0,0 0 0,0 0 0,0 1 0,0-1 0,0 0 0,0 0 0,0 0 0,0 0 0,0 0 0,0 0 0,0 0 0,0 0 0,0 0 0,-1 0 0,1 0 0,0 0 0,0 0 0,15 0 0,25-4 0,-33 3 0,-2 0 0,-1 1 0,1-1 0,0 0 0,0 0 0,0-1 0,-1 1 0,1-1 0,-1 0 0,1-1 0,-1 1 0,0-1 0,0 1 0,6-7 0,-7 6 0,-1 0 0,1-1 0,-1 0 0,0 0 0,0 1 0,0-1 0,-1 0 0,1-1 0,-1 1 0,0 0 0,0 0 0,0 0 0,-1-1 0,0 1 0,0-7 0,-2 17 0,0 0 0,-1 0 0,1 0 0,-1-1 0,-1 1 0,1-1 0,-1 0 0,0 0 0,0 0 0,0 0 0,-8 5 0,3 0 0,0 0 0,0 1 0,1-1 0,-8 15 0,14-21 0,0 0 0,0 1 0,-1-1 0,0-1 0,1 1 0,-1 0 0,-5 4 0,7-7 0,0-1 0,0 1 0,0 0 0,0-1 0,0 1 0,-1 0 0,1-1 0,0 1 0,0-1 0,-1 0 0,1 0 0,0 1 0,-1-1 0,1 0 0,0 0 0,-1 0 0,1 0 0,0 0 0,0 0 0,-1-1 0,1 1 0,0 0 0,-1-1 0,1 1 0,0-1 0,0 1 0,0-1 0,-3-1 0,3 1 0,0 0 0,0 1 0,0-1 0,0 1 0,0-1 0,0 1 0,0-1 0,0 1 0,0 0 0,0-1 0,0 1 0,0 0 0,-1 0 0,1 0 0,0 0 0,0 0 0,0 0 0,0 0 0,0 0 0,-1 1 0,1-1 0,0 0 0,0 1 0,0-1 0,0 1 0,0-1 0,0 1 0,0-1 0,0 1 0,0 0 0,0 0 0,0-1 0,1 1 0,-1 0 0,0 0 0,-1 1 0,1 1 0,0-1 0,-1 0 0,1 1 0,0-1 0,1 1 0,-1-1 0,0 1 0,1 0 0,-1-1 0,1 1 0,0 0 0,0-1 0,0 1 0,0 0 0,1 2 0,-1-4 0,0-1 0,0 1 0,0-1 0,0 1 0,0-1 0,0 1 0,0-1 0,0 1 0,1-1 0,-1 1 0,0-1 0,0 1 0,1-1 0,-1 1 0,0-1 0,0 0 0,1 1 0,-1-1 0,1 1 0,-1-1 0,0 0 0,1 1 0,-1-1 0,1 0 0,-1 1 0,1-1 0,-1 0 0,1 0 0,-1 0 0,1 1 0,-1-1 0,1 0 0,-1 0 0,1 0 0,-1 0 0,1 0 0,-1 0 0,1 0 0,-1 0 0,1 0 0,-1 0 0,1 0 0,-1 0 0,1-1 0,-1 1 0,1 0 0,-1 0 0,1 0 0,-1-1 0,1 1 0,-1 0 0,1-1 0,-1 1 0,0 0 0,1-1 0,-1 1 0,1 0 0,-1-1 0,22-25 0,3-39 0,-21 64 0,-3 1 0,1 0 0,-1 0 0,1 0 0,-1-1 0,0 1 0,1-1 0,-1 1 0,1-1 0,-1 1 0,0-1 0,1 1 0,-1-1 0,0 0 0,1-1 0,2-4 0,0 0 0,-1 0 0,0-1 0,0 1 0,-1-1 0,0 0 0,2-8 0,-3 9 0,0 1 0,0-1 0,1 1 0,0 0 0,0 0 0,0 0 0,1 0 0,0 0 0,4-5 0,-7 9 0,0 1 0,0 0 0,1 0 0,-1 0 0,1-1 0,-1 1 0,0 0 0,1 0 0,-1 0 0,0 0 0,1 0 0,-1 0 0,1 0 0,-1 0 0,0 0 0,1 0 0,-1 0 0,1 0 0,-1 0 0,0 0 0,1 0 0,-1 0 0,0 0 0,1 0 0,-1 0 0,1 0 0,-1 1 0,0-1 0,1 0 0,-1 0 0,0 1 0,1-1 0,-1 0 0,0 0 0,0 1 0,1-1 0,-1 0 0,0 1 0,0-1 0,0 0 0,1 1 0,7 11 0,0 0 0,0 1 0,-2 0 0,1 0 0,-2 1 0,8 26 0,-8-24 0,0-1 0,1 1 0,0-2 0,1 1 0,18 27 0,-25-43 0,0 1 0,0 0 0,0-1 0,0 1 0,0 0 0,0-1 0,0 1 0,0 0 0,0-1 0,0 1 0,0-1 0,0 1 0,0 0 0,0-1 0,1 1 0,-1 0 0,0-1 0,0 1 0,0 0 0,1 0 0,-1-1 0,0 1 0,0 0 0,1-1 0,-1 1 0,0 0 0,0 0 0,1 0 0,-1-1 0,0 1 0,1 0 0,-1 0 0,0 0 0,1 0 0,-1 0 0,0 0 0,1-1 0,-1 1 0,0 0 0,1 0 0,-1 0 0,1 0 0,-1 0 0,0 0 0,1 0 0,-1 1 0,0-1 0,1 0 0,-1 0 0,0 0 0,1 0 0,-1 0 0,0 1 0,1-1 0,-1 0 0,0 0 0,1 0 0,-1 1 0,0-1 0,0 0 0,1 0 0,-1 1 0,0-1 0,0 0 0,0 1 0,1-1 0,-3-29 0,-4 18 0,-2 1 0,0 0 0,0 1 0,0-1 0,-1 2 0,-1-1 0,-17-11 0,13 8 0,6 6 0,-1-1 0,0 1 0,-1 0 0,1 1 0,-1 0 0,0 1 0,-18-6 0,25 9 0,0 0 0,1 1 0,-1-1 0,0 1 0,1-1 0,-1 1 0,0 0 0,0 0 0,1 0 0,-1 0 0,0 1 0,0-1 0,1 1 0,-1 0 0,0 0 0,1 0 0,-1 0 0,1 0 0,-1 0 0,1 1 0,0-1 0,-1 1 0,1-1 0,0 1 0,0 0 0,0 0 0,0 0 0,1 0 0,-1 0 0,0 1 0,1-1 0,-1 0 0,1 1 0,-2 4 0,1 2 0,-1 0 0,1 0 0,1 0 0,0 0 0,0 1 0,1-1 0,0 0 0,0 1 0,1-1 0,2 10 0,-3-16 0,1-1 0,-1 1 0,1 0 0,0-1 0,-1 1 0,1 0 0,0-1 0,0 1 0,1-1 0,-1 0 0,1 1 0,-1-1 0,1 0 0,0 0 0,-1 0 0,1 0 0,0 0 0,0 0 0,1-1 0,-1 1 0,0-1 0,0 1 0,1-1 0,-1 0 0,1 0 0,-1 0 0,1 0 0,0 0 0,-1-1 0,1 1 0,0-1 0,-1 0 0,1 1 0,0-1 0,0 0 0,-1-1 0,1 1 0,4-2 0,1-1 0,0 0 0,-1 0 0,0-1 0,1-1 0,-2 1 0,1-1 0,0 0 0,-1-1 0,0 1 0,0-1 0,-1-1 0,1 1 0,-1-1 0,-1 0 0,1 0 0,-1 0 0,-1 0 0,1-1 0,-1 0 0,-1 1 0,1-1 0,-1 0 0,1-10 0,-3 17 0,1 0 0,-1 0 0,0 0 0,0 0 0,0 0 0,0 0 0,0 0 0,0 0 0,0-1 0,0 1 0,0 0 0,0 0 0,0 0 0,-1 0 0,1 0 0,-1 0 0,1 0 0,0 0 0,-1 0 0,0 1 0,1-1 0,-1 0 0,1 0 0,-1 0 0,0 0 0,-1 0 0,1 0 0,-1 1 0,1 0 0,0 1 0,0-1 0,-1 0 0,1 0 0,0 1 0,0-1 0,0 0 0,-1 1 0,1-1 0,0 1 0,0-1 0,0 1 0,0 0 0,0 0 0,0-1 0,-1 2 0,-5 5 0,0-1 0,0 1 0,1 0 0,-10 14 0,14-18 0,-1 2 0,0-1 0,0 1 0,0 0 0,1 0 0,-1 0 0,2 0 0,-1 0 0,0 0 0,-1 11 0,4-16 0,0-1 0,0 1 0,-1 0 0,1-1 0,0 1 0,0-1 0,0 1 0,-1-1 0,1 1 0,0-1 0,-1 1 0,1-1 0,-1 0 0,1 1 0,0-1 0,-1 0 0,1 0 0,-1 1 0,0-1 0,1 0 0,-1 0 0,0 0 0,1 0 0,-1-1 0,12-25 0,-6 12 0,-2-1 0,0 0 0,2-20 0,-6 32 0,1 0 0,-1 0 0,1-1 0,-2 1 0,1-1 0,0 1 0,-1 0 0,0 0 0,0-1 0,0 1 0,0 0 0,-1 0 0,1 0 0,-1 0 0,0 0 0,0 0 0,-4-4 0,5 7 0,0 0 0,0 0 0,0 0 0,0 1 0,0-1 0,0 0 0,0 0 0,0 1 0,0-1 0,0 1 0,0-1 0,-1 1 0,1-1 0,0 1 0,0 0 0,0 0 0,-1 0 0,1-1 0,0 1 0,0 0 0,-1 1 0,1-1 0,0 0 0,0 0 0,0 0 0,-2 1 0,0 1 0,0-1 0,0 1 0,0 0 0,0 0 0,1 0 0,-1 0 0,1 0 0,-1 0 0,1 1 0,-2 2 0,-2 3 0,0 1 0,1 0 0,0 0 0,0 0 0,-6 19 0,10-25 0,0-1 0,0 1 0,0-1 0,1 1 0,-1-1 0,1 1 0,0 0 0,0-1 0,0 1 0,0 0 0,0-1 0,1 1 0,-1 0 0,1-1 0,-1 1 0,1-1 0,0 1 0,0-1 0,0 1 0,1-1 0,2 4 0,-2-4 0,0 0 0,0-1 0,0 1 0,1-1 0,-1 1 0,1-1 0,-1 0 0,1 0 0,0 0 0,-1 0 0,1-1 0,0 1 0,-1-1 0,1 0 0,0 1 0,0-1 0,3-1 0,2 1 0,0-1 0,-1 0 0,1-1 0,-1 0 0,1 0 0,-1 0 0,0-1 0,0 0 0,0-1 0,0 1 0,-1-1 0,1-1 0,-1 1 0,7-8 0,-9 8 0,-1 0 0,0 0 0,0 0 0,-1-1 0,1 1 0,-1-1 0,0 0 0,0 0 0,-1 0 0,1 0 0,-1 0 0,0 0 0,0 0 0,-1 0 0,0 0 0,0 0 0,0-1 0,0 1 0,-1 0 0,0 0 0,0 0 0,0 0 0,-1 0 0,1 0 0,-1 0 0,-1 0 0,-3-6 0,3 6 0,0 0 0,-1 0 0,0 0 0,0 0 0,0 1 0,0-1 0,-1 1 0,0 0 0,0 1 0,0-1 0,0 1 0,-1 0 0,1 0 0,-1 1 0,0-1 0,0 1 0,0 0 0,0 1 0,0 0 0,0 0 0,0 0 0,-12 0 0,13 2 0,0 1 0,0-1 0,0 1 0,1 0 0,-1 0 0,0 0 0,1 1 0,0-1 0,-1 1 0,1 0 0,0 0 0,1 1 0,-1-1 0,1 1 0,-1 0 0,1 0 0,0 0 0,0 0 0,-2 6 0,-5 6 0,2 0 0,-1 1 0,-10 34 0,6 11 0,16-31 0,-2-30 0,-1 0 0,0 0 0,1-1 0,-1 1 0,1 0 0,-1-1 0,1 1 0,-1 0 0,1-1 0,-1 1 0,1-1 0,0 1 0,-1-1 0,1 1 0,0-1 0,-1 1 0,1-1 0,0 0 0,0 1 0,-1-1 0,1 0 0,0 0 0,0 1 0,-1-1 0,1 0 0,0 0 0,0 0 0,1 0 0,1-1 0,-1 0 0,0 1 0,0-1 0,0 0 0,1-1 0,-1 1 0,0 0 0,0 0 0,-1-1 0,1 1 0,0-1 0,0 0 0,-1 0 0,1 1 0,-1-1 0,1 0 0,-1 0 0,0 0 0,0 0 0,0-1 0,0 1 0,1-4 0,8-13 0,-9 19 0,0-1 0,0 1 0,0 0 0,1-1 0,-1 1 0,0 0 0,0 0 0,0 0 0,0 0 0,0 0 0,1 0 0,-1 0 0,0 0 0,0 1 0,0-1 0,0 0 0,0 1 0,0-1 0,0 0 0,0 1 0,0 0 0,2 0 0,5 2 0,2 0 0,-1-1 0,1-1 0,-1 0 0,1 0 0,0-1 0,-1 0 0,1 0 0,0-1 0,-1-1 0,1 1 0,11-5 0,-18 5 0,0 0 0,1-1 0,-1 1 0,0-1 0,0 0 0,0 0 0,0 0 0,0 0 0,0 0 0,-1-1 0,1 1 0,-1-1 0,1 0 0,-1 0 0,0 0 0,0 0 0,-1 0 0,1 0 0,-1 0 0,1-1 0,-1 1 0,0 0 0,0-1 0,0 1 0,-1-1 0,1 1 0,-1-1 0,0 0 0,0 1 0,0-1 0,0 1 0,-1-1 0,-1-6 0,1 7 0,1 1 0,0 0 0,-1-1 0,0 1 0,1-1 0,-1 1 0,0 0 0,0-1 0,0 1 0,-1 0 0,1 0 0,0 0 0,-1 0 0,1 0 0,-1 0 0,0 0 0,0 1 0,-4-4 0,5 5 0,-1-1 0,0 0 0,0 1 0,0-1 0,0 1 0,0 0 0,0 0 0,0 0 0,0 0 0,0 0 0,0 0 0,0 0 0,0 1 0,0-1 0,0 1 0,0-1 0,0 1 0,-2 1 0,-3 1 0,1 1 0,0 0 0,0 0 0,0 1 0,1-1 0,-1 1 0,1 0 0,0 1 0,1-1 0,-1 1 0,-5 10 0,8-13 0,1 0 0,-1-1 0,0 1 0,1 0 0,0 0 0,0 0 0,0 0 0,0 0 0,1 1 0,-1-1 0,1 0 0,-1 0 0,1 0 0,0 1 0,0-1 0,1 0 0,-1 0 0,1 0 0,0 1 0,-1-1 0,3 5 0,0-6 0,-1 1 0,0-1 0,1 1 0,0-1 0,-1 0 0,1 0 0,0 0 0,0 0 0,0 0 0,0-1 0,1 1 0,-1-1 0,0 0 0,1 0 0,-1 0 0,0-1 0,1 1 0,-1-1 0,7 1 0,-5-1 0,0 0 0,0 0 0,0 0 0,0 0 0,0-1 0,0 0 0,0 0 0,0 0 0,-1 0 0,1-1 0,0 0 0,-1 0 0,1 0 0,-1-1 0,8-5 0,-10 6 0,1 0 0,-1-1 0,0 1 0,0-1 0,-1 0 0,1 0 0,0 1 0,-1-1 0,0 0 0,1 0 0,-1 0 0,0-1 0,-1 1 0,1 0 0,-1 0 0,1 0 0,-1-1 0,0 1 0,0 0 0,0 0 0,-1-1 0,1 1 0,-1 0 0,0 0 0,-1-5 0,1 5 0,-1-1 0,1 1 0,-1 0 0,0 0 0,0 0 0,0 0 0,0 0 0,-1 0 0,1 1 0,-1-1 0,0 1 0,1 0 0,-1 0 0,0 0 0,0 0 0,0 0 0,-1 0 0,1 1 0,0 0 0,-1-1 0,1 1 0,-1 1 0,1-1 0,-1 0 0,1 1 0,-1 0 0,1 0 0,-5 0 0,1 0 0,0 0 0,-1 1 0,1 0 0,0 0 0,0 0 0,0 1 0,1 0 0,-1 1 0,0-1 0,1 1 0,-1 0 0,1 1 0,-9 6 0,5-1 0,1 1 0,-1 0 0,2 1 0,-1 0 0,1 0 0,-6 13 0,11-19 0,0 0 0,1 1 0,-1-1 0,1 1 0,0-1 0,0 1 0,1 0 0,0 0 0,0 0 0,0 0 0,1 0 0,0 0 0,0 0 0,0 0 0,1 0 0,1 6 0,-1-10 0,0 1 0,0-1 0,0 0 0,0 1 0,0-1 0,1 0 0,-1 0 0,1 0 0,-1 0 0,1 0 0,0 0 0,0-1 0,0 1 0,0-1 0,0 1 0,0-1 0,0 1 0,0-1 0,0 0 0,1 0 0,-1 0 0,1-1 0,-1 1 0,0 0 0,1-1 0,-1 0 0,1 1 0,0-1 0,-1 0 0,1 0 0,-1-1 0,4 0 0,-2 1 0,0-1 0,-1 0 0,1 0 0,0 0 0,-1-1 0,1 1 0,-1-1 0,0 0 0,0 0 0,1 0 0,-1-1 0,0 1 0,-1-1 0,1 1 0,0-1 0,-1 0 0,1 0 0,-1 0 0,0 0 0,3-7 0,-3 2 0,1 0 0,-2 0 0,1 0 0,-1 0 0,0-1 0,-1 1 0,0 0 0,0-1 0,-1 1 0,0 0 0,-1 0 0,0 0 0,-4-12 0,5 16 0,0 1 0,0-1 0,-1 1 0,1-1 0,-1 1 0,0 0 0,0-1 0,0 1 0,0 0 0,-1 1 0,1-1 0,-1 0 0,0 1 0,0-1 0,0 1 0,0 0 0,0 0 0,0 0 0,-1 0 0,1 0 0,-1 1 0,1 0 0,-1 0 0,1 0 0,-1 0 0,0 0 0,0 1 0,1-1 0,-1 1 0,0 0 0,-7 1 0,5 1 0,0 1 0,0-1 0,0 1 0,0 0 0,1 0 0,-1 0 0,1 1 0,0 0 0,0 0 0,0 0 0,1 1 0,0-1 0,-1 1 0,-3 7 0,1-3 0,1 0 0,0 0 0,1 1 0,0 0 0,0-1 0,1 2 0,-5 18 0,9-27 0,-1-1 0,1 1 0,0 0 0,0 0 0,0 0 0,0 0 0,0-1 0,0 1 0,0 0 0,1 0 0,-1 0 0,1-1 0,-1 1 0,1 0 0,0 0 0,-1-1 0,1 1 0,0-1 0,0 1 0,0-1 0,0 1 0,1-1 0,-1 1 0,0-1 0,3 2 0,-1-1 0,1 0 0,0 0 0,1 0 0,-1 0 0,0-1 0,0 0 0,1 1 0,-1-2 0,1 1 0,5 0 0,3 0 0,1-1 0,0-1 0,-1 0 0,1-1 0,-1 0 0,18-6 0,-16 2 0,0-2 0,-1 0 0,0 0 0,0-1 0,18-17 0,-16 13 0,-1 1 0,2 1 0,22-12 0,-15 12 0,2 0 0,-1 2 0,1 1 0,43-8 0,-30 9 0,7-1 0,0 3 0,47-1 0,703 7 0,-746-4 0,0-3 0,67-15 0,-113 20 0,74-21 0,-59 15 0,0 1 0,0 1 0,1 1 0,22-2 0,64-7 0,-65 7 0,42-1 0,-102 11 0,1 0 0,-1 1 0,1 2 0,0-1 0,-17 11 0,-27 9 0,35-16 0,-1-1 0,0-1 0,-37 5 0,57-12 0,3 0 0,-1-1 0,1 1 0,0 0 0,0 0 0,0 0 0,0 1 0,0 0 0,-7 3 0,14-3 0,0-1 0,-1 0 0,1 0 0,0-1 0,0 1 0,0 0 0,0-1 0,0 1 0,0-1 0,0 1 0,0-1 0,0 0 0,3 0 0,83 1 0,-55-2 0,0 2 0,62 9 0,-70-4 0,0-2 0,0 0 0,1-1 0,-1-2 0,49-3 0,-70-2 0,-11-3 0,-18-6 0,22 12 0,-11-5 0,1 0 0,-1 2 0,-1 0 0,1 0 0,0 1 0,-30-1 0,-92 5 0,69 1 0,52-4 0,12-4 0,22-11 0,39-13 0,-40 24 0,0 0 0,1 1 0,-1 1 0,1 1 0,0 1 0,0 1 0,22 0 0,-404 4 0,340 0 0,23-2 0,0-1 0,0 0 0,0 0 0,0 1 0,0-1 0,0 0 0,0 0 0,0 0 0,0 1 0,0-1 0,0 0 0,0 0 0,0 1 0,0-1 0,0 0 0,0 0 0,0 0 0,0 1 0,0-1 0,0 0 0,0 0 0,0 1 0,0-1 0,1 0 0,-1 0 0,0 0 0,0 0 0,0 1 0,0-1 0,0 0 0,1 0 0,-1 0 0,0 0 0,0 0 0,0 1 0,1-1 0,-1 0 0,0 0 0,0 0 0,1 0 0,-1 0 0,0 0 0,0 0 0,41 13 0,-2-9 0,71 11 0,76 12 0,-170-23 0,1-1 0,29 1 0,-42-3 0,0-2 0,0 1 0,1 0 0,-1-1 0,0 0 0,0 0 0,7-2 0,-10 3 0,0-1 0,0 1 0,0-1 0,0 0 0,0 1 0,0-1 0,0 0 0,0 0 0,0 0 0,-1 1 0,1-1 0,0 0 0,0 0 0,-1 0 0,1 0 0,0-1 0,-1 1 0,1 0 0,-1 0 0,0 0 0,1 0 0,-1 0 0,0-1 0,0 1 0,1-1 0,-2-1 0,1 1 0,-1 0 0,1 0 0,-1 0 0,0 0 0,1 0 0,-1 0 0,0 0 0,-1 0 0,1 0 0,0 1 0,0-1 0,-1 0 0,1 1 0,-1-1 0,1 1 0,-1-1 0,0 1 0,0 0 0,1 0 0,-1-1 0,0 1 0,0 1 0,0-1 0,0 0 0,0 0 0,0 1 0,-1-1 0,-2 1 0,-5-3 0,-1 1 0,1 1 0,-1 0 0,-18 0 0,7 4 0,0 1 0,1 1 0,0 1 0,-36 15 0,10-4 0,14-5 0,-1-1 0,-1-2 0,0-2 0,0-1 0,-59 2 0,57-6 0,-64 12 0,33-4 0,-5 0 0,26-2 0,-78 1 0,-375-10 0,462-1 0,-67-12 0,35 3 0,68 11 0,0 0 0,1 0 0,-1 0 0,1-1 0,-1 1 0,1 0 0,-1-1 0,1 1 0,-1-1 0,1 1 0,-1-1 0,1 0 0,0 1 0,-1-1 0,1 0 0,0 0 0,-2-2 0,3 2 0,0 0 0,1 0 0,0 0 0,-1 1 0,1-1 0,0 0 0,-1 0 0,1 1 0,0-1 0,0 0 0,-1 1 0,1-1 0,0 0 0,0 1 0,0 0 0,0-1 0,0 1 0,0-1 0,0 1 0,0 0 0,0 0 0,0 0 0,0-1 0,0 1 0,0 0 0,2 1 0,77-22 0,-47 11 0,-1 2 0,1 1 0,60-4 0,46-1 0,-88 5 0,51 1 0,-19 5 0,97 4 0,-109 9 0,-51-7 0,0-2 0,28 3 0,216-7-1365,-241 1-5461</inkml:trace>
  <inkml:trace contextRef="#ctx0" brushRef="#br0" timeOffset="16605.49">346 1806 24575,'-23'-25'0,"21"21"0,-1 0 0,-1 0 0,1 0 0,0 1 0,-1-1 0,1 1 0,-1 0 0,0 0 0,0 1 0,-1-1 0,1 1 0,0 0 0,-1 0 0,1 0 0,-1 0 0,0 1 0,-9-2 0,11 3 0,0 0 0,0-1 0,0 1 0,0 1 0,0-1 0,0 0 0,0 1 0,0-1 0,0 1 0,0 0 0,0 0 0,1 0 0,-1 1 0,0-1 0,0 1 0,1-1 0,-1 1 0,1 0 0,0 0 0,-1 0 0,1 0 0,0 0 0,0 1 0,0-1 0,-3 6 0,5-7 0,-1 0 0,1 1 0,-1-1 0,1 1 0,-1-1 0,1 1 0,0-1 0,0 1 0,0 0 0,0-1 0,0 1 0,0-1 0,0 1 0,0-1 0,1 1 0,-1-1 0,0 1 0,1-1 0,1 4 0,-1-3 0,1 0 0,0 0 0,-1 0 0,1 0 0,0 0 0,0-1 0,0 1 0,0-1 0,1 1 0,-1-1 0,0 0 0,0 1 0,1-1 0,-1 0 0,5 1 0,0-1 0,-1 0 0,0 0 0,1 0 0,-1 0 0,1-1 0,-1 0 0,1-1 0,-1 0 0,1 0 0,-1 0 0,0 0 0,0-1 0,1 0 0,-1-1 0,0 1 0,-1-1 0,11-6 0,-11 5 0,-1 1 0,1 0 0,-1-1 0,0 0 0,0 0 0,0 0 0,0 0 0,-1-1 0,0 0 0,0 1 0,0-1 0,0 0 0,-1 0 0,0-1 0,0 1 0,0 0 0,-1-1 0,0 1 0,0-1 0,1-9 0,-2 14 0,0 0 0,0 0 0,0-1 0,0 1 0,0 0 0,0-1 0,0 1 0,0 0 0,-1 0 0,1-1 0,0 1 0,-1 0 0,1 0 0,-1-1 0,1 1 0,-1 0 0,0 0 0,1 0 0,-1 0 0,0 0 0,0 0 0,0 0 0,0 0 0,0 0 0,0 0 0,0 1 0,0-1 0,0 0 0,0 1 0,0-1 0,0 1 0,-1-1 0,1 1 0,0-1 0,0 1 0,-1 0 0,1 0 0,0-1 0,-1 1 0,1 0 0,0 0 0,0 0 0,-1 1 0,1-1 0,0 0 0,-1 0 0,1 1 0,0-1 0,-2 2 0,0-2 0,1 1 0,-1 1 0,1-1 0,-1 0 0,1 1 0,-1-1 0,1 1 0,0 0 0,0 0 0,0 0 0,0 0 0,0 0 0,0 0 0,0 0 0,1 1 0,-1-1 0,1 0 0,0 1 0,-1 0 0,1-1 0,0 1 0,1 0 0,-2 4 0,2-5 0,0 1 0,1-1 0,-1 1 0,1-1 0,-1 1 0,1-1 0,0 1 0,0-1 0,0 1 0,0-1 0,0 0 0,0 0 0,1 0 0,-1 0 0,1 0 0,0 0 0,0 0 0,2 3 0,-2-4 0,-1 0 0,0 0 0,1 0 0,-1 0 0,0 0 0,1-1 0,-1 1 0,1 0 0,-1-1 0,1 1 0,-1-1 0,1 1 0,0-1 0,-1 0 0,1 0 0,0 0 0,-1 0 0,1 0 0,0 0 0,-1 0 0,1 0 0,-1 0 0,1-1 0,0 1 0,-1-1 0,1 0 0,-1 1 0,3-3 0,5-5 0,-21 8 0,-20 11 0,30-9 0,-54 33 0,54-34 0,0 1 0,0-1 0,1 0 0,-1 0 0,0 1 0,1-1 0,-1 1 0,1 0 0,-1-1 0,1 1 0,0 0 0,-1 0 0,1 0 0,0 0 0,0 0 0,1 0 0,-1 0 0,0 0 0,1 0 0,-1 1 0,1-1 0,0 0 0,-1 0 0,1 4 0,1-5 0,0 0 0,0 0 0,0-1 0,0 1 0,-1 0 0,1-1 0,0 1 0,0-1 0,0 1 0,0-1 0,0 0 0,0 1 0,0-1 0,0 0 0,0 0 0,1 0 0,-1 0 0,0 0 0,0 0 0,0 0 0,0 0 0,0 0 0,0 0 0,0 0 0,0-1 0,0 1 0,0 0 0,0-1 0,0 1 0,0-1 0,0 1 0,0-1 0,0 0 0,-1 1 0,2-2 0,37-23 0,-22 12 0,0-2 0,-2 0 0,0-1 0,0 0 0,-2-1 0,0-1 0,-1 0 0,0-1 0,-2 0 0,0 0 0,11-36 0,-19 51 0,-1-1 0,-1 0 0,1 1 0,-1-1 0,1 0 0,-1 1 0,-1-1 0,1 0 0,-1 1 0,1-1 0,-1 0 0,-1 1 0,1-1 0,-1 1 0,1-1 0,-1 1 0,-1 0 0,1 0 0,0 0 0,-1 0 0,0 0 0,0 1 0,0-1 0,-6-4 0,3 3 0,0 0 0,-1 1 0,1-1 0,-1 1 0,0 1 0,0-1 0,0 1 0,-1 1 0,1-1 0,-1 1 0,0 1 0,1-1 0,-1 1 0,-10 0 0,12 2 0,1 0 0,-1 1 0,1 0 0,-1 0 0,1 0 0,-1 0 0,1 1 0,0 0 0,0 0 0,0 0 0,1 1 0,-1 0 0,1-1 0,0 2 0,0-1 0,0 0 0,-5 9 0,0-1 0,0 1 0,1 0 0,0 1 0,1 0 0,-9 23 0,11-20 0,1 0 0,1 1 0,0-1 0,1 1 0,1-1 0,1 1 0,0-1 0,4 25 0,-4-41 0,0 1 0,0-1 0,0 1 0,1-1 0,-1 1 0,0-1 0,1 1 0,-1-1 0,1 0 0,-1 1 0,1-1 0,0 0 0,0 1 0,-1-1 0,1 0 0,0 0 0,0 0 0,0 0 0,0 0 0,1 0 0,-1 0 0,0 0 0,0 0 0,0 0 0,1-1 0,-1 1 0,0 0 0,1-1 0,-1 1 0,1-1 0,-1 0 0,1 1 0,-1-1 0,1 0 0,-1 0 0,1 0 0,-1 0 0,1 0 0,-1 0 0,0 0 0,1-1 0,-1 1 0,1 0 0,-1-1 0,1 1 0,1-2 0,-2 1 0,1 0 0,0 0 0,-1 1 0,0-1 0,1-1 0,-1 1 0,0 0 0,1 0 0,-1 0 0,0-1 0,0 1 0,0-1 0,0 1 0,0-1 0,0 1 0,-1-1 0,1 1 0,0-1 0,-1 0 0,0 1 0,1-1 0,-1 0 0,0 0 0,1 1 0,-1-1 0,0 0 0,-1 0 0,1 1 0,0-1 0,0 0 0,-1 0 0,1 1 0,-1-1 0,1 1 0,-1-1 0,-1-3 0,-5-4 0,7 6 0,16-6 0,-12 4 0,0 0 0,-1 0 0,1 0 0,-1 0 0,0 0 0,-1-1 0,0 1 0,0-1 0,0 0 0,0 0 0,-1 0 0,0 0 0,0 0 0,-1 0 0,1 0 0,-1 0 0,-1 0 0,-1-10 0,2 9 0,-1 0 0,0 1 0,0-1 0,-1 0 0,0 1 0,0-1 0,-1 1 0,0 0 0,0-1 0,0 1 0,-1 1 0,0-1 0,0 0 0,0 1 0,-1 0 0,-5-5 0,9 9 0,-1 0 0,1 0 0,-1 0 0,1 0 0,-1 0 0,1 0 0,-1 0 0,1 1 0,-1-1 0,0 1 0,0-1 0,1 1 0,-1 0 0,0-1 0,0 1 0,1 0 0,-1 0 0,0 0 0,0 0 0,1 1 0,-1-1 0,0 0 0,1 1 0,-1-1 0,-2 2 0,2-1 0,0 1 0,0 0 0,0 0 0,0 0 0,0 0 0,0 0 0,1 0 0,-1 1 0,1-1 0,-1 0 0,1 1 0,0-1 0,0 1 0,-1 4 0,0-1 0,0 0 0,1 1 0,0-1 0,0 1 0,0-1 0,1 1 0,0-1 0,0 1 0,1-1 0,-1 1 0,2-1 0,-1 1 0,3 7 0,-1-10 0,1 0 0,-1-1 0,1 1 0,-1-1 0,1 0 0,0 0 0,0 0 0,0-1 0,1 1 0,-1-1 0,1 0 0,-1 0 0,1-1 0,0 1 0,-1-1 0,1 0 0,0-1 0,0 1 0,10-1 0,-15 0 0,1 0 0,0 0 0,0-1 0,0 1 0,-1 0 0,1 0 0,0 0 0,0 0 0,0 0 0,-1 1 0,1-1 0,0 0 0,0 0 0,0 0 0,-1 1 0,1-1 0,0 0 0,0 1 0,-1-1 0,1 0 0,0 1 0,-1-1 0,1 1 0,0 0 0,-1-1 0,1 2 0,-3 3 0,1-1 0,-1 1 0,0 1 0,1-1 0,0 0 0,1 0 0,-1 0 0,1 1 0,0-1 0,0 0 0,0 0 0,1 1 0,0-1 0,2 8 0,-2-10 0,0 0 0,0 0 0,0 0 0,1 0 0,-1 1 0,1-2 0,0 1 0,0 0 0,0 0 0,0-1 0,1 1 0,-1-1 0,1 0 0,-1 1 0,1-1 0,0 0 0,0-1 0,0 1 0,0 0 0,0-1 0,0 0 0,0 0 0,5 2 0,-5-3 0,-1 0 0,1 0 0,0 0 0,-1 0 0,1-1 0,-1 1 0,1-1 0,0 1 0,-1-1 0,1 0 0,-1 0 0,1 0 0,-1 0 0,0-1 0,1 1 0,-1-1 0,0 1 0,0-1 0,0 0 0,0 0 0,0 1 0,-1-1 0,1-1 0,-1 1 0,1 0 0,-1 0 0,1-1 0,-1 1 0,0 0 0,1-4 0,-1 3 0,1-1 0,-1 0 0,1 0 0,-1 0 0,0 0 0,-1-1 0,1 1 0,-1 0 0,1 0 0,-1 0 0,-1-1 0,1 1 0,0 0 0,-1 0 0,0 0 0,0 0 0,0 0 0,-3-6 0,0 5 0,0 0 0,0 1 0,-1 0 0,1 0 0,-1 0 0,0 1 0,0 0 0,0-1 0,0 2 0,-1-1 0,1 1 0,-1-1 0,1 2 0,-1-1 0,0 1 0,-6-2 0,9 3 0,1-1 0,-1 1 0,1-1 0,-1 1 0,0 0 0,1 0 0,-1 0 0,1 0 0,-1 0 0,1 1 0,-1-1 0,1 1 0,-1 0 0,1 0 0,-1-1 0,1 2 0,0-1 0,-1 0 0,1 0 0,0 1 0,0-1 0,0 1 0,0 0 0,0-1 0,1 1 0,-1 0 0,0 0 0,1 0 0,-1 0 0,1 1 0,0-1 0,0 0 0,0 1 0,0-1 0,0 0 0,0 1 0,1-1 0,-1 5 0,0-5 0,1 1 0,0 0 0,0-1 0,0 1 0,0-1 0,0 1 0,1 0 0,-1-1 0,1 1 0,-1-1 0,1 1 0,0-1 0,0 0 0,0 1 0,1-1 0,-1 0 0,1 1 0,-1-1 0,1 0 0,-1 0 0,1 0 0,0-1 0,0 1 0,0 0 0,0-1 0,0 1 0,1-1 0,-1 0 0,0 0 0,1 1 0,-1-2 0,1 1 0,-1 0 0,1 0 0,-1-1 0,1 1 0,4-1 0,-3 0 0,0 1 0,0-1 0,0 0 0,0-1 0,0 1 0,0-1 0,0 1 0,-1-1 0,1-1 0,0 1 0,0 0 0,-1-1 0,1 0 0,-1 0 0,1 0 0,-1 0 0,0 0 0,1-1 0,-1 1 0,-1-1 0,1 0 0,0 0 0,-1 0 0,4-6 0,-4 5 0,0 0 0,-1 0 0,0 0 0,0 0 0,0-1 0,0 1 0,-1 0 0,1-1 0,-1 1 0,0 0 0,0-1 0,-1 1 0,1 0 0,-1 0 0,0-1 0,0 1 0,-1 0 0,1 0 0,-1 0 0,0 0 0,0 0 0,0 0 0,0 1 0,-1-1 0,0 1 0,1 0 0,-1-1 0,0 1 0,-1 0 0,1 1 0,0-1 0,-1 1 0,0-1 0,1 1 0,-8-3 0,9 5 0,1-1 0,-1 0 0,0 0 0,1 1 0,-1-1 0,0 1 0,0 0 0,0 0 0,1-1 0,-1 1 0,0 0 0,0 1 0,0-1 0,0 0 0,1 0 0,-1 1 0,0-1 0,0 1 0,1-1 0,-1 1 0,-2 1 0,1 0 0,0 1 0,0-1 0,0 1 0,0 0 0,0-1 0,1 1 0,-1 1 0,1-1 0,-3 5 0,-3 7 0,1 0 0,1 0 0,-8 26 0,12-32 0,0 0 0,0 0 0,0 0 0,1 0 0,1 0 0,-1 0 0,1 0 0,2 10 0,-2-17 0,1 0 0,-1 0 0,1 0 0,-1 0 0,1 0 0,0 0 0,0-1 0,0 1 0,0 0 0,0 0 0,0-1 0,0 1 0,1-1 0,-1 1 0,1-1 0,-1 1 0,1-1 0,0 0 0,-1 0 0,1 0 0,0 0 0,0 0 0,0 0 0,-1 0 0,1-1 0,0 1 0,0 0 0,0-1 0,0 0 0,0 0 0,0 1 0,0-1 0,1 0 0,-1-1 0,0 1 0,0 0 0,0-1 0,0 1 0,0-1 0,0 1 0,2-2 0,3 0 0,-1-1 0,0 0 0,1 0 0,-1 0 0,-1 0 0,1-1 0,0 0 0,-1 0 0,0-1 0,0 1 0,0-1 0,-1 0 0,1 0 0,-1-1 0,0 1 0,-1-1 0,0 0 0,1 0 0,-2 0 0,1-1 0,-1 1 0,0-1 0,2-12 0,-2 12 0,-1 0 0,0 1 0,-1-1 0,1 0 0,-1 0 0,-1 1 0,1-1 0,-1 0 0,0 0 0,-1 1 0,1-1 0,-2 1 0,1-1 0,0 1 0,-1 0 0,0 0 0,-1 0 0,1 0 0,-1 1 0,0-1 0,-1 1 0,1 0 0,-11-8 0,10 9 0,0 0 0,-1 0 0,1 1 0,-1 0 0,0 0 0,0 1 0,0-1 0,0 1 0,-1 1 0,1-1 0,-7 0 0,10 2 0,0 0 0,0 0 0,0 1 0,1-1 0,-1 1 0,0 0 0,0 0 0,1 0 0,-1 0 0,0 0 0,1 0 0,-1 1 0,1-1 0,-1 1 0,1 0 0,0-1 0,0 1 0,0 0 0,0 1 0,0-1 0,0 0 0,1 0 0,-1 1 0,1-1 0,-1 1 0,1 0 0,-1 2 0,0-1 0,0-1 0,1 0 0,0 1 0,-1-1 0,1 1 0,0-1 0,0 1 0,1 0 0,-1 0 0,1-1 0,0 1 0,0 0 0,0 0 0,1-1 0,-1 1 0,1 0 0,0-1 0,0 1 0,0 0 0,0-1 0,0 1 0,1-1 0,0 0 0,3 6 0,-1-5 0,1 0 0,-1 0 0,0-1 0,1 1 0,0-1 0,0 0 0,0-1 0,0 1 0,1-1 0,-1 0 0,0 0 0,1 0 0,0-1 0,-1 0 0,10 1 0,2-1 0,0 0 0,0-2 0,0 1 0,0-2 0,17-4 0,-27 5 0,0 0 0,-1-1 0,1 1 0,-1-2 0,0 1 0,1-1 0,-1 0 0,0 0 0,-1 0 0,1-1 0,-1 0 0,1 0 0,-1-1 0,0 1 0,5-8 0,-9 11 0,0-1 0,1 0 0,-2 1 0,1-1 0,0 0 0,0 1 0,0-1 0,-1 0 0,1 0 0,-1 0 0,0 0 0,1 0 0,-1 1 0,0-1 0,0 0 0,0 0 0,0 0 0,0 0 0,-1 0 0,1 0 0,-1 0 0,1 1 0,-1-1 0,0-2 0,-1 1 0,0 1 0,-1-1 0,1 1 0,0-1 0,-1 1 0,1 0 0,-1 0 0,0 0 0,0 0 0,0 0 0,0 1 0,-5-3 0,-5 0 0,-1-1 0,0 2 0,0 0 0,0 0 0,-19 0 0,25 2 0,1 1 0,-1 0 0,1 0 0,-1 1 0,1 0 0,-1 0 0,1 0 0,0 1 0,-1 0 0,1 1 0,0 0 0,0 0 0,1 0 0,-1 1 0,1 0 0,-1 0 0,1 1 0,0-1 0,1 1 0,-1 1 0,1-1 0,0 1 0,1 0 0,-1 0 0,1 0 0,0 1 0,-5 13 0,1-5 0,2 1 0,0 1 0,0-1 0,2 1 0,0 0 0,1 0 0,1 0 0,0 0 0,1 0 0,2 23 0,4-28 0,2-19 0,3-18 0,-6-12 0,-2 0 0,-1-44 0,0-19 0,-1 97 0,0 0 0,0 0 0,1 0 0,-1 0 0,1 0 0,0 0 0,0 1 0,0-1 0,0 0 0,0 0 0,1 1 0,-1-1 0,1 1 0,0-1 0,0 1 0,0 0 0,0 0 0,0 0 0,0 0 0,0 0 0,1 0 0,-1 1 0,1-1 0,-1 1 0,1-1 0,0 1 0,-1 0 0,1 0 0,0 0 0,0 1 0,4-2 0,10 1 0,-1-1 0,0 2 0,1 0 0,28 5 0,-1-1 0,7-3 0,240-2 0,-204-11 0,-54 6 0,57-2 0,-89 8 0,47 0 0,0-2 0,67-11 0,-84 8 0,59-2 0,-159 9 0,-93 13 0,-155 40 0,282-50 0,1-2 0,0-1 0,-37-2 0,92 0 0,16 1 0,0 1 0,55 10 0,-62-7 0,1-1 0,32 0 0,-39-3 0,1 0 0,-1 2 0,0 1 0,36 10 0,-10 2 0,92 17 0,-59-28 0,-705-6 0,616 1 0,0 1 0,0-2 0,-1 1 0,1-1 0,0 0 0,0 0 0,0 0 0,0-1 0,0 0 0,0 0 0,-5-4 0,11 6 0,0-1 0,1 1 0,-1-1 0,1 1 0,-1-1 0,1 1 0,-1-1 0,1 1 0,-1-1 0,1 1 0,-1-1 0,1 1 0,-1 0 0,1 0 0,0-1 0,-1 1 0,1 0 0,-1 0 0,1-1 0,0 1 0,-1 0 0,1 0 0,0 0 0,-1 0 0,1 0 0,0 0 0,-1 0 0,1 0 0,1 1 0,26-5 0,32 2 0,0 3 0,-1 2 0,63 12 0,-64-8 0,0-2 0,117-5 0,-69-2 0,-102 2 0,-1 0 0,1 0 0,0-1 0,-1 1 0,1-1 0,0 0 0,-1 0 0,1 0 0,-1 0 0,0-1 0,1 0 0,-1 1 0,0-1 0,0 0 0,5-4 0,-7 5 0,-1 0 0,1 0 0,0 0 0,-1 0 0,1 0 0,-1 0 0,1 0 0,-1 0 0,1 0 0,-1 0 0,0 0 0,1-1 0,-1 1 0,0 0 0,0 0 0,0 0 0,0 0 0,0 0 0,0-1 0,0 0 0,-1-1 0,0 1 0,0 0 0,0-1 0,0 1 0,0 0 0,-1 0 0,1 0 0,-1 0 0,0 0 0,1 0 0,-1 0 0,0 1 0,-2-3 0,-6-3 0,-1 0 0,0 0 0,0 1 0,0 1 0,-1 0 0,1 0 0,-1 1 0,0 1 0,-1 0 0,-23-3 0,6 4 0,-2 0 0,1 2 0,-41 6 0,38 0 0,-1 2 0,1 1 0,0 2 0,-46 21 0,53-20 0,-1 0 0,-1-2 0,1-1 0,-1-1 0,-1-2 0,-57 5 0,58-10 0,-71-4 0,100 3 0,-1 0 0,1 0 0,0 0 0,0 0 0,-1 0 0,1 0 0,0 0 0,0 0 0,-1 0 0,1 0 0,0 0 0,0 0 0,-1 0 0,1 0 0,0 0 0,0 0 0,-1 0 0,1-1 0,0 1 0,0 0 0,0 0 0,-1 0 0,1 0 0,0 0 0,0-1 0,0 1 0,-1 0 0,1 0 0,0 0 0,0-1 0,0 1 0,0 0 0,0 0 0,0 0 0,-1-1 0,1 1 0,0 0 0,0 0 0,0-1 0,0 1 0,0 0 0,0 0 0,0-1 0,0 1 0,0 0 0,0 0 0,0-1 0,0 1 0,12-12 0,21-5 0,-1 10 0,0 1 0,0 1 0,0 2 0,1 1 0,-1 2 0,43 4 0,17-1 0,-47-3 0,1-2 0,74-12 0,23-14 0,-140 28 0,35-7 0,-37 7 0,1-1 0,0 1 0,0 0 0,-1 0 0,1 0 0,0 0 0,0 1 0,0-1 0,-1 0 0,1 1 0,0-1 0,0 1 0,-1 0 0,1-1 0,-1 1 0,1 0 0,1 1 0,-3-1 0,0-1 0,0 1 0,0-1 0,-1 1 0,1-1 0,0 1 0,-1-1 0,1 1 0,0-1 0,-1 1 0,1-1 0,0 0 0,-1 1 0,1-1 0,-1 0 0,1 1 0,-1-1 0,1 0 0,-1 1 0,1-1 0,-1 0 0,1 0 0,-1 0 0,1 0 0,-1 0 0,1 1 0,-1-1 0,1 0 0,-1 0 0,1 0 0,-1 0 0,-1-1 0,-21 6 0,-322 1 34,194-9-1433,126 3-5427</inkml:trace>
  <inkml:trace contextRef="#ctx0" brushRef="#br0" timeOffset="39156.86">770 3130 24575,'744'0'0,"-805"0"0,-117-16 0,96 7 0,-1 4 0,-119 6 0,61 2 0,122-3 0,6 1 0,0-1 0,0 0 0,-1-1 0,1-1 0,0 0 0,0 0 0,-22-8 0,35 10 0,0 0 0,0 0 0,1 0 0,-1 0 0,0 0 0,0 0 0,0 0 0,0 0 0,0 0 0,0 0 0,0 0 0,1 0 0,-1 0 0,0 0 0,0 0 0,0 0 0,0-1 0,0 1 0,0 0 0,0 0 0,0 0 0,0 0 0,1 0 0,-1 0 0,0 0 0,0 0 0,0 0 0,0 0 0,0 0 0,0-1 0,0 1 0,0 0 0,0 0 0,0 0 0,0 0 0,0 0 0,0 0 0,0 0 0,0-1 0,0 1 0,0 0 0,0 0 0,0 0 0,0 0 0,0 0 0,0 0 0,0 0 0,0 0 0,0-1 0,0 1 0,0 0 0,0 0 0,0 0 0,0 0 0,0 0 0,0 0 0,0 0 0,0 0 0,0-1 0,-1 1 0,1 0 0,0 0 0,0 0 0,19-4 0,21 1 0,605 4 0,-628-1 0,1-2 0,-1 0 0,1-1 0,-1 0 0,19-7 0,-99 3 0,24 8 0,0-2 0,-1-2 0,-45-9 0,-76-16 0,126 23 0,-1 1 0,1 1 0,-1 2 0,0 2 0,1 1 0,-1 2 0,1 1 0,-39 11 0,74-16 0,-1 0 0,0 0 0,1 0 0,-1 0 0,1 0 0,-1 0 0,1 0 0,-1 0 0,1 1 0,-1-1 0,1 0 0,-1 0 0,1 0 0,-1 1 0,1-1 0,-1 0 0,1 0 0,-1 1 0,1-1 0,-1 1 0,1-1 0,0 0 0,-1 1 0,1-1 0,0 1 0,-1-1 0,1 1 0,0-1 0,0 1 0,-1-1 0,1 1 0,14 8 0,28 0 0,65 4 0,-55-5 0,1-3 0,-1-2 0,66-4 0,16-24 0,-96 20 0,0 0 0,67-20 0,-103 24 0,-7 3 0,-20 5 0,-38 10 0,62-17 0,-60 13 0,0-3 0,-114 4 0,116-16 0,-108-18 0,111 14 0,-1 2 0,-91 6 0,40 0 0,102-2 0,0 0 0,0 0 0,0 1 0,0 0 0,0 0 0,1 0 0,-1 1 0,0 0 0,1 0 0,-1 0 0,1 1 0,-8 4 0,10-4 0,-1 0 0,1 0 0,0 1 0,0-1 0,0 1 0,0 0 0,0-1 0,1 1 0,0 1 0,0-1 0,0 0 0,0 0 0,1 1 0,0-1 0,0 1 0,-1 8 0,1-7 0,0 1 0,0 0 0,1 0 0,0-1 0,0 1 0,0 0 0,1 0 0,0-1 0,1 1 0,2 7 0,-3-12 0,0 1 0,1-1 0,-1 1 0,1-1 0,-1 0 0,1 0 0,0 0 0,0 0 0,0 0 0,0 0 0,1-1 0,-1 1 0,0-1 0,1 1 0,-1-1 0,1 0 0,-1 0 0,1 0 0,-1 0 0,1 0 0,0-1 0,0 1 0,-1-1 0,1 0 0,0 0 0,0 0 0,3 0 0,21-8 0,-25 1 0,-16 1 0,-17-1 0,24 5 0,0 1 0,-1 0 0,1-1 0,0-1 0,0 1 0,0-1 0,1 0 0,-1-1 0,1 0 0,0 0 0,0 0 0,-8-8 0,-8-1 0,21 13 0,0-1 0,1 1 0,-1 0 0,0 0 0,1 0 0,-1 1 0,0-1 0,1 0 0,-1 0 0,0 0 0,1 0 0,-1 1 0,0-1 0,1 0 0,-1 0 0,1 1 0,-1-1 0,0 1 0,1-1 0,-1 0 0,1 1 0,-1 0 0,-2 3 0,1 0 0,0 0 0,0 0 0,0 0 0,0 1 0,1-1 0,-1 1 0,0 4 0,1-5 0,0 1 0,-1-1 0,1 1 0,0-1 0,0 1 0,1 0 0,-1 0 0,1-1 0,0 1 0,0 0 0,1 0 0,0-1 0,1 7 0,-1-12 0,0-1 0,1 1 0,-1-1 0,0 0 0,0 1 0,-1-1 0,1 0 0,0 0 0,0 0 0,-1 0 0,1 0 0,-1 1 0,0-1 0,1-3 0,0-9 0,5-18 0,-5 31 0,-1 1 0,1-1 0,0 0 0,-1 0 0,1 1 0,0-1 0,0 0 0,0 1 0,0-1 0,0 1 0,0-1 0,0 1 0,0-1 0,0 1 0,0 0 0,0-1 0,0 1 0,0 0 0,0 0 0,0 0 0,0 0 0,0 0 0,0 0 0,0 0 0,0 0 0,0 0 0,0 0 0,0 1 0,2-1 0,5 2 0,0 0 0,0-1 0,0 0 0,0 0 0,0-1 0,1-1 0,13-1 0,-19 1 0,-1 1 0,0-1 0,1 0 0,-1 0 0,1 0 0,-1-1 0,0 1 0,0-1 0,0 1 0,0-1 0,0 0 0,0 1 0,0-1 0,0 0 0,-1 0 0,1 0 0,-1-1 0,0 1 0,1 0 0,-1 0 0,0-1 0,0 1 0,-1-1 0,1 1 0,0-1 0,-1 1 0,1-1 0,-1-4 0,0 1 0,0 1 0,-1 0 0,1 0 0,-1-1 0,0 1 0,-1 0 0,1 0 0,-1 0 0,0 1 0,0-1 0,-1 0 0,1 1 0,-1-1 0,0 1 0,0 0 0,-1 0 0,1 0 0,-1 0 0,0 1 0,0-1 0,0 1 0,0 0 0,-1 0 0,1 1 0,-1-1 0,-4-1 0,5 2 0,0 0 0,0 0 0,0 1 0,0-1 0,0 1 0,0 0 0,-1 0 0,1 1 0,0-1 0,-1 1 0,1 0 0,0 0 0,0 0 0,-1 1 0,1-1 0,0 1 0,0 0 0,0 0 0,-1 1 0,1-1 0,0 1 0,1 0 0,-1 0 0,0 0 0,1 1 0,-1-1 0,1 1 0,0 0 0,-1 0 0,1 0 0,-4 6 0,5-5 0,0 0 0,0 0 0,0 1 0,0-1 0,0 0 0,1 1 0,0 0 0,0-1 0,0 1 0,1 0 0,0-1 0,0 1 0,0 0 0,0-1 0,1 1 0,1 8 0,-1-11 0,-1 1 0,1-1 0,0 0 0,0 0 0,0 0 0,0 0 0,0 0 0,1-1 0,-1 1 0,0 0 0,1 0 0,-1-1 0,1 1 0,0-1 0,-1 0 0,1 1 0,0-1 0,0 0 0,0 0 0,0 0 0,0 0 0,0 0 0,0-1 0,0 1 0,1-1 0,-1 1 0,0-1 0,0 0 0,0 1 0,1-1 0,-1-1 0,0 1 0,0 0 0,1 0 0,-1-1 0,4-1 0,-5 2 0,-1 0 0,1 0 0,0 0 0,0 0 0,0-1 0,0 1 0,-1 0 0,1 0 0,0-1 0,0 1 0,-1-1 0,1 1 0,0-1 0,-1 1 0,1-1 0,0 1 0,-1-1 0,1 0 0,-1 1 0,1-1 0,-1 0 0,1 0 0,-1 0 0,0 1 0,0-1 0,0 1 0,0 0 0,0-1 0,0 1 0,0-1 0,0 1 0,0 0 0,-1-1 0,1 1 0,0-1 0,0 1 0,0 0 0,-1-1 0,1 1 0,0 0 0,-1-1 0,1 1 0,0 0 0,0 0 0,-1-1 0,1 1 0,-1 0 0,1 0 0,0-1 0,-1 1 0,1 0 0,-1 0 0,0-1 0,0 1 0,0 0 0,0 0 0,0-1 0,0 1 0,0 0 0,0 0 0,0 0 0,0 0 0,-1 0 0,1 1 0,0-1 0,0 0 0,0 0 0,0 1 0,0-1 0,0 0 0,0 1 0,0-1 0,0 1 0,0-1 0,1 1 0,-1 0 0,0-1 0,0 1 0,0 0 0,1 0 0,-1 0 0,0-1 0,1 1 0,-1 0 0,1 0 0,-1 0 0,1 0 0,-1 0 0,1 0 0,0 0 0,-1 2 0,1-2 0,-1-1 0,1 1 0,0 0 0,0-1 0,-1 1 0,1 0 0,0 0 0,0-1 0,0 1 0,0 0 0,0 0 0,0-1 0,0 1 0,0 0 0,1 0 0,-1-1 0,0 1 0,0 0 0,1-1 0,-1 1 0,0 0 0,1-1 0,-1 1 0,0 0 0,1-1 0,-1 1 0,1-1 0,-1 1 0,1-1 0,0 1 0,-1-1 0,1 1 0,-1-1 0,2 1 0,0 0 0,0-1 0,0 1 0,0-1 0,0 1 0,-1-1 0,1 0 0,0 0 0,0 0 0,0 0 0,0 0 0,0 0 0,0-1 0,2 0 0,-3 1 0,0 0 0,0 0 0,0-1 0,0 1 0,0 0 0,-1-1 0,1 1 0,0-1 0,0 1 0,0-1 0,0 1 0,-1-1 0,1 0 0,0 1 0,0-1 0,-1 0 0,1 0 0,-1 1 0,1-1 0,0 0 0,-1 0 0,1-2 0,-1 2 0,0 0 0,-1 0 0,1 0 0,0-1 0,-1 1 0,1 0 0,-1 0 0,0 0 0,1 0 0,-1 0 0,0 0 0,0 0 0,1 0 0,-1 0 0,0 0 0,0 0 0,0 0 0,0 1 0,0-1 0,0 0 0,0 1 0,-1-1 0,1 1 0,0-1 0,-2 0 0,1 1 0,0-1 0,0 0 0,0 1 0,1-1 0,-1 1 0,0 0 0,0-1 0,0 1 0,0 0 0,0 0 0,0 0 0,0 1 0,0-1 0,0 0 0,0 1 0,0-1 0,0 1 0,0 0 0,1-1 0,-1 1 0,0 0 0,0 0 0,1 0 0,-1 1 0,1-1 0,-3 3 0,3-3 0,-1 0 0,1 0 0,0 0 0,0 0 0,0 1 0,1-1 0,-1 0 0,0 1 0,0-1 0,1 1 0,-1-1 0,1 1 0,-1-1 0,1 1 0,0-1 0,0 1 0,0-1 0,-1 1 0,1-1 0,1 1 0,-1 0 0,0-1 0,0 1 0,1-1 0,-1 1 0,0-1 0,1 1 0,0-1 0,-1 1 0,1-1 0,0 0 0,0 1 0,0 0 0,0-1 0,0 0 0,-1 0 0,1 0 0,-1-1 0,1 1 0,0 0 0,-1 0 0,1-1 0,0 1 0,0 0 0,0-1 0,-1 1 0,1-1 0,0 1 0,0-1 0,0 0 0,0 1 0,0-1 0,0 0 0,0 0 0,0 0 0,0 1 0,0-1 0,0 0 0,0 0 0,0 0 0,2-1 0,-2 0 0,1 0 0,0 0 0,-1 0 0,1 0 0,-1 0 0,0 0 0,1 0 0,-1-1 0,0 1 0,0-1 0,0 1 0,0-1 0,2-3 0,1-3 0,-1 0 0,0 0 0,0-1 0,3-17 0,-5 25 0,2-22 0,-1-1 0,0-29 0,-2 49 0,0 0 0,0-1 0,-1 1 0,1 0 0,-1-1 0,0 1 0,0 0 0,0 0 0,-1 0 0,1 0 0,-1 0 0,0 0 0,0 0 0,-1 0 0,1 1 0,-1-1 0,1 1 0,-1 0 0,0 0 0,-4-3 0,5 4 0,0 1 0,-1 0 0,1 1 0,0-1 0,0 0 0,-1 1 0,1-1 0,-1 1 0,1 0 0,0-1 0,-1 1 0,1 1 0,-1-1 0,1 0 0,-1 0 0,1 1 0,0-1 0,-1 1 0,1 0 0,0 0 0,0 0 0,0 0 0,-1 0 0,1 0 0,0 1 0,0-1 0,1 1 0,-1-1 0,0 1 0,0 0 0,1 0 0,-1 0 0,1 0 0,0 0 0,-3 4 0,1-1 0,0-1 0,1 1 0,-1 0 0,1 0 0,0 0 0,0 0 0,1 1 0,0-1 0,0 0 0,0 1 0,0-1 0,1 1 0,0-1 0,0 1 0,1 5 0,0-7 0,0-1 0,1 0 0,-1 1 0,1-1 0,0 0 0,0 0 0,0 0 0,0 0 0,1-1 0,-1 1 0,1 0 0,-1-1 0,1 0 0,0 0 0,0 0 0,0 0 0,0 0 0,1 0 0,-1-1 0,0 0 0,1 1 0,-1-1 0,1 0 0,-1-1 0,7 1 0,5 1 0,0-1 0,0 0 0,1-1 0,15-3 0,-14 2 0,-19 0 0,0 1 0,0 0 0,0 0 0,0 0 0,0 0 0,0 0 0,0 1 0,0-1 0,0 1 0,0-1 0,0 1 0,0-1 0,0 1 0,1 0 0,-1 0 0,0 0 0,0 0 0,1 0 0,-1 1 0,1-1 0,-3 3 0,4-4 0,-1 1 0,1-1 0,0 1 0,0-1 0,0 1 0,0 0 0,0-1 0,0 1 0,0-1 0,0 1 0,0-1 0,0 1 0,0-1 0,0 1 0,0-1 0,1 1 0,-1-1 0,0 1 0,0-1 0,0 1 0,1-1 0,-1 1 0,0-1 0,1 0 0,-1 1 0,0-1 0,1 1 0,0-1 0,26 14 0,16-10 0,-42-4 0,0 0 0,-1 0 0,1 0 0,0 0 0,0 1 0,0-1 0,0 0 0,0-1 0,0 1 0,0 0 0,0 0 0,0 0 0,0 0 0,0-1 0,0 1 0,0-1 0,0 1 0,0 0 0,-1-1 0,1 1 0,0-1 0,0 0 0,-1 1 0,1-1 0,0 0 0,-1 1 0,1-1 0,0 0 0,-1 0 0,1 0 0,-1 1 0,1-1 0,-1 0 0,0 0 0,1 0 0,-1 0 0,0 0 0,1-2 0,-2 2 0,0-1 0,0 0 0,0 1 0,0-1 0,0 1 0,0 0 0,-1-1 0,1 1 0,0 0 0,-1 0 0,1 0 0,-1 0 0,1 0 0,-1 0 0,1 0 0,-1 0 0,0 1 0,1-1 0,-1 0 0,0 1 0,0 0 0,1-1 0,-1 1 0,0 0 0,0 0 0,0 0 0,1 0 0,-1 0 0,-2 1 0,-3-1 0,0 0 0,0 1 0,-1 0 0,1 0 0,0 1 0,-7 2 0,9-1 0,0 1 0,1-1 0,-1 1 0,1-1 0,0 1 0,-1 0 0,2 1 0,-1-1 0,1 1 0,-1 0 0,1 0 0,0 0 0,1 0 0,0 0 0,-1 0 0,1 1 0,1-1 0,-1 1 0,0 10 0,1-13 0,0 0 0,1 1 0,-1-1 0,1 1 0,0-1 0,0 0 0,0 1 0,1-1 0,-1 1 0,1-1 0,0 0 0,0 1 0,0-1 0,0 0 0,1 0 0,-1 1 0,1-1 0,0-1 0,-1 1 0,1 0 0,1 0 0,-1-1 0,0 1 0,1-1 0,-1 1 0,1-1 0,0 0 0,0 0 0,0-1 0,0 1 0,0 0 0,0-1 0,5 2 0,-2-2 0,0 0 0,-1 0 0,1-1 0,0 0 0,0 0 0,0 0 0,0 0 0,-1-1 0,1 0 0,0-1 0,-1 1 0,1-1 0,-1 0 0,1 0 0,-1-1 0,0 0 0,0 0 0,0 0 0,0 0 0,0-1 0,-1 0 0,0 0 0,0 0 0,0 0 0,0-1 0,0 1 0,-1-1 0,0 0 0,0 0 0,0 0 0,-1-1 0,0 1 0,0-1 0,0 1 0,-1-1 0,1 0 0,-1 1 0,-1-1 0,1 0 0,-1 0 0,0 0 0,0 0 0,-3-9 0,1 10 0,0 0 0,0 1 0,0 0 0,-1 0 0,0 0 0,0 0 0,0 0 0,0 0 0,-1 1 0,0-1 0,1 1 0,-1 0 0,0 0 0,-1 1 0,1-1 0,0 1 0,-1 0 0,1 0 0,-9-2 0,1 0 0,1 0 0,-1 2 0,0-1 0,0 2 0,0-1 0,0 2 0,-13 0 0,23 0 0,0 0 0,-1 0 0,1 0 0,0 0 0,0 1 0,0-1 0,0 1 0,0 0 0,0-1 0,0 1 0,0 0 0,0 0 0,0 1 0,0-1 0,0 0 0,-1 2 0,2-2 0,1 0 0,-1 0 0,1 0 0,-1 0 0,1 0 0,0 0 0,-1 0 0,1 0 0,0 0 0,0 0 0,0 0 0,0 0 0,-1 0 0,2 0 0,-1 0 0,0 0 0,0 0 0,0 0 0,0 0 0,1 0 0,-1 0 0,0 0 0,1 1 0,2 3 0,0 0 0,0 0 0,0-1 0,1 1 0,-1-1 0,1 0 0,0 0 0,0-1 0,1 1 0,6 4 0,11 5 0,1 0 0,0-2 0,28 10 0,-44-18 0,1-1 0,-1 1 0,1-2 0,-1 1 0,1-1 0,0 0 0,0 0 0,0-1 0,0 0 0,0-1 0,-1 0 0,1 0 0,0 0 0,10-4 0,-16 4 0,0 0 0,0 1 0,0-1 0,-1 0 0,1 0 0,0 0 0,-1 0 0,1 0 0,-1 0 0,1-1 0,-1 1 0,1-1 0,-1 1 0,0-1 0,0 1 0,0-1 0,0 1 0,0-1 0,0 0 0,0 0 0,0 0 0,-1 1 0,1-1 0,0-2 0,-2 1 0,1 0 0,0 0 0,-1 1 0,1-1 0,-1 0 0,0 0 0,0 1 0,0-1 0,0 1 0,0-1 0,-1 1 0,1-1 0,-1 1 0,-3-4 0,-1-1 0,0 0 0,-1 1 0,0 0 0,0 0 0,-1 0 0,0 1 0,0 0 0,0 1 0,-10-5 0,-11-1 0,-49-14 0,72 23 0,1 0 0,-1 0 0,0 0 0,0 1 0,0 0 0,0 0 0,1 0 0,-1 1 0,0 0 0,-11 3 0,14-2 0,1 0 0,-1 0 0,0 0 0,1 0 0,0 1 0,-1-1 0,1 1 0,0 0 0,0-1 0,0 1 0,1 0 0,-1 0 0,1 0 0,-1 0 0,1 1 0,0-1 0,0 0 0,1 1 0,-1-1 0,0 0 0,1 6 0,-1-2 0,1 0 0,-1 0 0,1 0 0,1 0 0,-1 0 0,1 0 0,1 0 0,-1 0 0,4 9 0,-5-15 0,0 0 0,0-1 0,0 1 0,1 0 0,-1-1 0,0 1 0,0-1 0,0 1 0,1 0 0,-1-1 0,0 1 0,1-1 0,-1 1 0,0 0 0,1-1 0,-1 1 0,1-1 0,-1 1 0,1-1 0,-1 0 0,1 1 0,-1-1 0,1 1 0,-1-1 0,1 0 0,0 0 0,-1 1 0,1-1 0,-1 0 0,1 0 0,0 0 0,-1 1 0,1-1 0,0 0 0,-1 0 0,1 0 0,0 0 0,-1 0 0,1-1 0,0 1 0,-1 0 0,1 0 0,0 0 0,-1 0 0,1-1 0,-1 1 0,1 0 0,0-1 0,-1 1 0,1 0 0,-1-1 0,1 1 0,-1-1 0,1 1 0,-1-1 0,1 1 0,-1-1 0,0 1 0,1-1 0,-1 1 0,1-2 0,1-1 0,0-1 0,-1 1 0,1 0 0,-1-1 0,0 0 0,0 1 0,0-1 0,0 0 0,0-6 0,-3-9 0,-1 0 0,0 1 0,-12-35 0,10 41 0,1 1 0,0-1 0,1 0 0,1 0 0,0-1 0,0 1 0,1 0 0,1-1 0,0 1 0,1-1 0,3-18 0,-3 27 0,0 1 0,0 1 0,0-1 0,0 0 0,1 0 0,0 0 0,-1 1 0,1-1 0,0 1 0,0-1 0,0 1 0,1 0 0,-1 0 0,0 0 0,1 0 0,-1 0 0,1 0 0,0 1 0,0-1 0,0 1 0,0 0 0,0 0 0,0 0 0,0 0 0,0 0 0,0 1 0,0 0 0,0-1 0,0 1 0,0 0 0,1 0 0,-1 1 0,0-1 0,0 1 0,0-1 0,0 1 0,0 0 0,5 3 0,-1-2 0,-1 1 0,1 0 0,0 0 0,-1 0 0,0 1 0,0 0 0,0 1 0,0-1 0,-1 1 0,0 0 0,0 0 0,0 1 0,0 0 0,-1-1 0,0 2 0,4 7 0,-7-10 0,1 0 0,-1 0 0,0 1 0,0-1 0,0 1 0,0-1 0,-1 0 0,0 1 0,0-1 0,0 1 0,-1-1 0,1 1 0,-1-1 0,0 1 0,0-1 0,-3 5 0,0-1 0,0 0 0,0-1 0,-1 0 0,0 0 0,0 0 0,-1 0 0,-10 8 0,15-13 0,-1-1 0,1 0 0,-1 1 0,1-1 0,-1 0 0,1 0 0,-1 0 0,0-1 0,0 1 0,1 0 0,-1-1 0,0 1 0,0-1 0,0 1 0,0-1 0,0 0 0,0 0 0,0 0 0,0 0 0,1 0 0,-1 0 0,-2-1 0,0 0 0,1 0 0,-1-1 0,1 1 0,-1-1 0,1 0 0,0 0 0,0 0 0,0 0 0,0-1 0,-5-5 0,3 2 0,0 0 0,0 0 0,0-1 0,1 0 0,0 0 0,0 0 0,1-1 0,0 1 0,0-1 0,-2-10 0,5 17 0,-4-46 0,4 45 0,0 0 0,0 0 0,0 0 0,0 1 0,0-1 0,1 0 0,-1 0 0,1 0 0,-1 0 0,1 1 0,0-1 0,0 0 0,0 1 0,-1-1 0,2 0 0,-1 1 0,0-1 0,0 1 0,0 0 0,1-1 0,1-1 0,-2 3 0,0 0 0,0 0 0,0-1 0,0 1 0,0 0 0,0 0 0,0 0 0,0 0 0,0 0 0,0 0 0,0 1 0,0-1 0,-1 0 0,1 0 0,0 1 0,0-1 0,0 0 0,0 1 0,0-1 0,0 1 0,-1-1 0,1 1 0,0 0 0,0-1 0,-1 1 0,1 0 0,0-1 0,-1 1 0,1 0 0,-1 0 0,1 0 0,-1-1 0,1 1 0,-1 0 0,0 0 0,1 0 0,-1 0 0,0 0 0,0 0 0,1 2 0,10 45 0,-10-41 0,20 76 0,-21-83 0,0 0 0,1 1 0,-1-1 0,0 0 0,0 0 0,0 0 0,0 0 0,1 0 0,-1 1 0,0-1 0,0 0 0,1 0 0,-1 0 0,0 0 0,0 0 0,0 0 0,1 0 0,-1 0 0,0 0 0,0 0 0,1 0 0,-1 0 0,0 0 0,0 0 0,0 0 0,1 0 0,-1 0 0,0 0 0,0 0 0,1-1 0,-1 1 0,0 0 0,0 0 0,0 0 0,0 0 0,1 0 0,-1 0 0,0-1 0,0 1 0,0 0 0,0 0 0,1 0 0,-1-1 0,0 1 0,0 0 0,0 0 0,0 0 0,0-1 0,0 1 0,0 0 0,0 0 0,0-1 0,0 1 0,0 0 0,0 0 0,0 0 0,0-1 0,0 1 0,0 0 0,0 0 0,0-1 0,0 1 0,0 0 0,7-18 0,5-68 0,-10 51 0,-2 35 0,0 0 0,0 0 0,0 0 0,0 0 0,0 0 0,-1 0 0,1 0 0,0 0 0,0 0 0,0 0 0,0 0 0,0 0 0,0 0 0,-1 0 0,1 0 0,0 0 0,0 0 0,0 0 0,0 0 0,0 0 0,-1 0 0,-5 31 0,1 1 0,-1 47 0,-6 37 0,-2-67 0,14-47 0,-1 0 0,1 0 0,-1 0 0,0 0 0,0 0 0,0 0 0,0-1 0,0 1 0,-1 0 0,1 0 0,-1-1 0,1 1 0,-1-1 0,1 1 0,-1-1 0,0 0 0,1 0 0,-1 0 0,0 0 0,0 0 0,-2 1 0,3-2-54,0 0-1,0 0 0,0-1 1,0 1-1,1 0 1,-1 0-1,0-1 0,0 1 1,0-1-1,1 1 1,-1-1-1,0 1 0,0-1 1,1 1-1,-1-1 0,0 1 1,1-1-1,-1 0 1,1 1-1,-1-1 0,1 0 1,-1 0-1,1 0 1,-1-1-1,-5-11-6771</inkml:trace>
  <inkml:trace contextRef="#ctx0" brushRef="#br0" timeOffset="74748.66">637 4637 24575,'15'-12'0,"1"0"0,0 1 0,1 0 0,0 1 0,1 1 0,0 1 0,0 1 0,1 0 0,0 2 0,0 0 0,0 1 0,36-3 0,-28 8 0,-1 0 0,0 2 0,0 1 0,0 1 0,0 2 0,-1 0 0,42 19 0,-36-14 0,1-1 0,0-1 0,1-2 0,37 4 0,21 2 0,-62-8 0,1-2 0,34 1 0,14-4 0,133-4 0,-199 2 0,-1 0 0,1-2 0,-1 1 0,0-1 0,0-1 0,0 0 0,-1 0 0,1-1 0,18-12 0,-22 12 0,-1 0 0,0 0 0,0 0 0,0-1 0,0 0 0,-1 0 0,0-1 0,0 1 0,-1-1 0,0 0 0,0 0 0,-1-1 0,0 1 0,4-14 0,-6 19 0,-1 0 0,1-1 0,-1 1 0,0 0 0,0 0 0,0 0 0,0 0 0,0 0 0,0 0 0,0 0 0,-1 0 0,1 0 0,-1 0 0,0 0 0,1 0 0,-1 0 0,0 0 0,0 0 0,0 0 0,0 1 0,-1-1 0,1 0 0,0 1 0,-1-1 0,1 1 0,-1-1 0,0 1 0,1 0 0,-1 0 0,0-1 0,0 1 0,0 1 0,1-1 0,-1 0 0,0 0 0,0 1 0,0-1 0,-1 1 0,1-1 0,0 1 0,-3 0 0,-14-2 0,0 1 0,1 0 0,-35 5 0,27-3 0,-2 0 0,-1 1 0,1 1 0,0 1 0,0 2 0,-37 12 0,23-5 0,-1-2 0,0-1 0,0-3 0,-62 3 0,-179-10 0,126-3 0,-79 3 0,236 0 0,0 0 0,0 0 0,0-1 0,1 1 0,-1 0 0,0 1 0,0-1 0,0 0 0,0 0 0,0 0 0,0 0 0,0 1 0,0-1 0,0 0 0,0 1 0,1-1 0,-1 1 0,0-1 0,0 1 0,0-1 0,-1 2 0,2-1 0,0 0 0,0-1 0,0 1 0,0 0 0,1-1 0,-1 1 0,0 0 0,0-1 0,0 1 0,0-1 0,1 1 0,-1 0 0,0-1 0,1 1 0,-1-1 0,0 1 0,1 0 0,-1-1 0,1 1 0,-1-1 0,1 0 0,0 1 0,37 26 0,7-8 0,1-2 0,1-2 0,0-2 0,97 14 0,-73-15 0,-33-7 0,-1-3 0,1 0 0,0-3 0,-1-1 0,50-9 0,-37 5 0,7-1 0,1 2 0,-1-3 0,98-26 0,-233 28 0,20 7 0,-67-2 0,110 0 0,1-1 0,-1 0 0,1-2 0,0 1 0,0-2 0,-19-8 0,20 8 0,0 0 0,0 1 0,0 0 0,-1 1 0,1 1 0,-27-2 0,-89 6 0,50 1 0,53-3 0,17-1 0,0 0 0,0 1 0,0 0 0,-1 1 0,1 0 0,0 1 0,0 0 0,-13 4 0,22-6 0,0 0 0,0 0 0,-1 0 0,1 0 0,0 0 0,0 0 0,0 0 0,0 0 0,0 0 0,-1 1 0,1-1 0,0 0 0,0 0 0,0 0 0,0 0 0,0 0 0,-1 0 0,1 0 0,0 0 0,0 0 0,0 1 0,0-1 0,0 0 0,0 0 0,0 0 0,0 0 0,-1 0 0,1 0 0,0 1 0,0-1 0,0 0 0,0 0 0,0 0 0,0 0 0,0 0 0,0 1 0,0-1 0,0 0 0,0 0 0,0 0 0,0 0 0,0 1 0,0-1 0,0 0 0,0 0 0,0 0 0,0 0 0,0 0 0,1 1 0,-1-1 0,0 0 0,0 0 0,0 0 0,0 0 0,0 0 0,0 1 0,13 3 0,18 1 0,453-2 0,-248-6 0,-222 3 0,0-1 0,-1 0 0,1-1 0,-1 0 0,0-1 0,1-1 0,-1 0 0,-1 0 0,20-11 0,-32 15 0,1 0 0,-1 0 0,0 0 0,0-1 0,0 1 0,0 0 0,1 0 0,-1 0 0,0 0 0,0 0 0,0 0 0,0-1 0,0 1 0,1 0 0,-1 0 0,0 0 0,0 0 0,0-1 0,0 1 0,0 0 0,0 0 0,0 0 0,0-1 0,0 1 0,0 0 0,0 0 0,0 0 0,0-1 0,0 1 0,0 0 0,0 0 0,0 0 0,0 0 0,0-1 0,0 1 0,0 0 0,0 0 0,0 0 0,0-1 0,0 1 0,-1 0 0,1 0 0,0 0 0,0 0 0,0-1 0,0 1 0,0 0 0,-1 0 0,1 0 0,0 0 0,-15-6 0,-17 3 0,-481 0 0,253 6 0,210-3 0,12-2 0,0 3 0,0 1 0,-72 13 0,106-14 0,0 0 0,0 0 0,0 0 0,0 0 0,1 1 0,-1 0 0,-5 3 0,9-5 0,-1 0 0,1 1 0,0-1 0,0 0 0,0 0 0,0 0 0,-1 1 0,1-1 0,0 0 0,0 1 0,0-1 0,0 0 0,0 0 0,0 1 0,0-1 0,0 0 0,0 1 0,0-1 0,0 0 0,0 0 0,0 1 0,0-1 0,0 0 0,0 1 0,0-1 0,0 0 0,0 0 0,0 1 0,0-1 0,0 0 0,1 0 0,-1 1 0,0-1 0,0 0 0,0 0 0,1 1 0,20 12 0,-6-6 0,1-2 0,1 0 0,-1-1 0,1 0 0,-1-1 0,26 0 0,109-4 0,-68-2 0,1-1 0,122-22 0,-77 8 0,-1 12 0,-96 6 0,1-1 0,-1-1 0,49-10 0,-53 7 0,-1 1 0,1 2 0,51 1 0,-135 0 0,-253 4 0,220 10 0,57-8 0,-60 4 0,-82 4 0,-9 0 0,-95-14 0,313 18 0,-9-6 0,-1 2 0,39 26 0,-44-25 0,1-2 0,1 0 0,-1-1 0,29 9 0,-43-17 0,1-1 0,-1-1 0,1 0 0,0 0 0,-1 0 0,1-1 0,0 0 0,0 0 0,-1-1 0,1 0 0,0-1 0,-1 1 0,1-1 0,-1-1 0,0 0 0,0 0 0,10-5 0,6-7 0,0-1 0,24-22 0,31-22 0,-64 52 0,0 0 0,1 1 0,0 0 0,0 1 0,0 1 0,0 1 0,18-4 0,-2 4 0,0 2 0,53 1 0,-19 0 0,-42 0 0,0 1 0,0 0 0,0 2 0,26 5 0,-45-5 0,1-1 0,-1 1 0,1 0 0,-1 1 0,0-1 0,1 1 0,-2 0 0,1 0 0,0 0 0,6 7 0,-10-9 0,1 0 0,0-1 0,-1 1 0,1 0 0,0 0 0,-1 0 0,0 0 0,1 0 0,-1 0 0,1 0 0,-1 0 0,0 0 0,0 0 0,1 0 0,-1 0 0,0 0 0,0 0 0,0 0 0,0 0 0,0 0 0,-1 2 0,0-2 0,1 0 0,-1 0 0,0 0 0,0 0 0,0 0 0,0 0 0,0 0 0,-1 0 0,1 0 0,0 0 0,0 0 0,-1-1 0,1 1 0,0 0 0,-1-1 0,1 1 0,0-1 0,-1 0 0,1 1 0,-3-1 0,-12 2 0,-1-1 0,1 0 0,-1-2 0,1 0 0,0 0 0,-1-2 0,-21-5 0,-49-6 0,-31 11 0,71 3 0,0-2 0,-60-10 0,42 4 0,0 3 0,-130 5 0,71 3 0,-458-3 0,579 0 0,1 0 0,0 0 0,0 0 0,0 1 0,0-1 0,0 1 0,0-1 0,0 1 0,0 0 0,0 0 0,0 0 0,0 0 0,0 0 0,0 0 0,1 0 0,-1 1 0,0-1 0,1 0 0,-1 1 0,1 0 0,-1-1 0,1 1 0,0 0 0,0 0 0,-2 3 0,2-1 0,-1 0 0,1 1 0,0-1 0,0 1 0,0-1 0,0 1 0,1 0 0,0-1 0,0 1 0,1 7 0,-1-11 0,0 0 0,0 0 0,0 1 0,0-1 0,1 0 0,-1 0 0,0 0 0,1 0 0,-1 0 0,1 0 0,-1 0 0,1 0 0,-1 0 0,1 0 0,0 0 0,-1 0 0,3 1 0,-3-2 0,1 1 0,-1-1 0,1 0 0,-1 0 0,1 0 0,-1 0 0,1 0 0,-1 0 0,1 0 0,-1 0 0,1 0 0,-1 0 0,1 0 0,-1 0 0,1 0 0,-1-1 0,1 1 0,-1 0 0,1 0 0,-1-1 0,1 1 0,-1 0 0,1 0 0,-1-1 0,1 0 0,2-2 0,0 0 0,0 0 0,0 0 0,0-1 0,-1 0 0,0 1 0,4-7 0,0-6 0,1 1 0,-2-1 0,0 0 0,-1 0 0,-1 0 0,0 0 0,-1-1 0,-1-18 0,-31 79 0,14-6 0,2 1 0,1 0 0,2 1 0,2 0 0,-6 51 0,16-128 0,1 15 0,-2-1 0,0 1 0,-1-1 0,-2 1 0,-9-44 0,11 64 0,1 1 0,-1-1 0,1 0 0,-1 1 0,0-1 0,1 0 0,-1 1 0,0-1 0,0 1 0,0-1 0,0 1 0,0 0 0,-1-1 0,1 1 0,0 0 0,-1 0 0,1 0 0,-1 0 0,-1-1 0,1 2 0,1 0 0,0 0 0,0 0 0,0 0 0,0 0 0,0 0 0,0 0 0,0 0 0,-1 1 0,1-1 0,0 0 0,0 1 0,0-1 0,0 1 0,0 0 0,0-1 0,1 1 0,-1 0 0,0-1 0,0 1 0,0 0 0,0 1 0,-4 3 0,1 0 0,0 0 0,1 1 0,0 0 0,-1 0 0,2 0 0,-1 0 0,-2 10 0,0 12 0,-2 13 0,4-39 0,2-24 0,1-44 0,-4 0 0,-12-69 0,15 196 0,-1-47 0,1-1 0,1 1 0,0 0 0,0-1 0,2 1 0,3 17 0,-4-28 0,0 1 0,1-1 0,-1 0 0,1 0 0,-1 0 0,1 0 0,0 0 0,0-1 0,1 1 0,-1 0 0,0-1 0,1 0 0,-1 0 0,1 1 0,0-2 0,0 1 0,0 0 0,0 0 0,0-1 0,0 0 0,0 0 0,1 0 0,-1 0 0,0 0 0,1 0 0,-1-1 0,1 0 0,-1 1 0,0-1 0,1-1 0,4 0 0,50-11 0,4-2 0,-59 14 0,0-1 0,0 1 0,1 0 0,-1 1 0,0-1 0,0 1 0,0-1 0,0 1 0,0 0 0,0 0 0,0 0 0,-1 0 0,1 1 0,0-1 0,0 1 0,4 3 0,-1 2 0,1 0 0,-1 1 0,-1-1 0,1 1 0,-2 1 0,1-1 0,-1 1 0,0 0 0,0 0 0,-1 0 0,-1 0 0,1 0 0,1 16 0,-1 7 0,0 1 0,-4 54 0,1-73 0,0-9 0,1 0 0,-1 0 0,-1 0 0,1 1 0,-1-1 0,0 0 0,0 0 0,0 0 0,0 0 0,-1 0 0,0-1 0,0 1 0,-5 7 0,7-12 0,-1 1 0,0-1 0,1 0 0,-1 1 0,1-1 0,-1 0 0,0 1 0,1-1 0,-1 0 0,0 1 0,1-1 0,-1 0 0,0 0 0,1 0 0,-1 0 0,0 0 0,1 0 0,-1 0 0,0 0 0,0 0 0,1 0 0,-1 0 0,0 0 0,1-1 0,-1 1 0,0 0 0,1 0 0,-1-1 0,0 1 0,1 0 0,-1-1 0,1 1 0,-1-1 0,1 1 0,-1-1 0,1 1 0,-1-1 0,1 1 0,-1-1 0,1 1 0,0-1 0,-1 0 0,1 1 0,0-1 0,-1-1 0,-14-30 0,5-11 0,8 32 0,0 0 0,-1 1 0,0-1 0,0 1 0,-1 0 0,-1 0 0,-5-10 0,9 19 0,0 1 0,0-1 0,1 1 0,-1 0 0,0-1 0,0 1 0,0 0 0,1 0 0,-1-1 0,0 1 0,0 0 0,0 0 0,0 0 0,0 0 0,1 0 0,-1 0 0,0 0 0,0 1 0,0-1 0,0 0 0,0 0 0,1 1 0,-1-1 0,0 0 0,0 1 0,0-1 0,1 1 0,-1-1 0,0 1 0,1-1 0,-1 1 0,0-1 0,1 1 0,-1 0 0,1-1 0,-1 1 0,1 0 0,-1 0 0,1 1 0,-28 35 0,24-31 0,-95 160 0,99-165 0,-1 0 0,1 0 0,-1 0 0,1 0 0,-1 0 0,0 0 0,1-1 0,-1 1 0,0 0 0,0-1 0,1 1 0,-1 0 0,0-1 0,0 1 0,0-1 0,0 1 0,0-1 0,0 1 0,0-1 0,0 0 0,0 0 0,0 1 0,0-1 0,0 0 0,0 0 0,0 0 0,0 0 0,0 0 0,0 0 0,0 0 0,0-1 0,0 1 0,-1 0 0,-1-2 0,1 0 0,0 0 0,0 0 0,0 0 0,0 0 0,0 0 0,0-1 0,0 1 0,1 0 0,-1-1 0,-1-4 0,-4-9 0,0-1 0,2 1 0,-5-20 0,2-11 0,1-1 0,3 1 0,2-76 0,2 123 0,0-1 0,0 0 0,-1 0 0,1 0 0,0 0 0,0 0 0,0 0 0,1 0 0,-1 0 0,0 0 0,0 0 0,0 0 0,1 0 0,-1 0 0,0 0 0,1 0 0,-1 0 0,1 1 0,-1-1 0,1 0 0,0 0 0,-1 1 0,1-1 0,0-1 0,13 16 0,9 38 0,-7-3 0,-7-22 0,1 1 0,15 29 0,-24-55 0,0-1 0,0 1 0,0 0 0,1-1 0,-1 1 0,0-1 0,1 1 0,-1-1 0,1 0 0,0 0 0,-1 0 0,1 0 0,0 0 0,0 0 0,-1 0 0,1 0 0,0-1 0,0 1 0,0-1 0,0 1 0,0-1 0,0 0 0,0 0 0,0 0 0,0 0 0,0 0 0,0 0 0,0 0 0,0-1 0,0 1 0,0-1 0,0 0 0,0 1 0,0-1 0,-1 0 0,1 0 0,0 0 0,-1 0 0,3-2 0,9-6 0,0 0 0,-1-1 0,21-20 0,-32 29 0,18-17 0,-1 0 0,0-2 0,-2 0 0,-1 0 0,0-2 0,22-43 0,-33 48 0,-9 13 0,-23 20 0,-8 16 0,2 2 0,0 1 0,3 1 0,-37 56 0,-28 32 0,93-121 0,1 0 0,-1 0 0,0 0 0,0-1 0,0 1 0,0 0 0,0-1 0,0 0 0,-1 0 0,1 0 0,-1 0 0,-4 1 0,6-3 0,1 0 0,-1 0 0,0 0 0,0 0 0,1 0 0,-1 0 0,0-1 0,1 1 0,-1-1 0,0 1 0,1-1 0,-1 0 0,0 0 0,1 1 0,-1-1 0,1 0 0,0 0 0,-1-1 0,1 1 0,0 0 0,0 0 0,-1-1 0,1 1 0,0 0 0,0-1 0,0 1 0,-1-4 0,-6-10 0,1 0 0,0-1 0,1 1 0,1-2 0,-7-30 0,-8-89 0,18 116 0,1 14 0,-1-11 0,0 0 0,1 0 0,0-1 0,2 1 0,3-27 0,-3 40 0,0-1 0,1 1 0,-1 0 0,1 0 0,0 0 0,0 0 0,0 0 0,0 0 0,1 1 0,0-1 0,-1 1 0,1 0 0,1 0 0,-1 0 0,0 0 0,1 0 0,-1 0 0,1 1 0,0 0 0,0 0 0,0 0 0,0 0 0,0 1 0,0-1 0,1 1 0,7-1 0,-3 0 0,0 0 0,1 1 0,-1 0 0,1 1 0,-1 0 0,1 0 0,-1 1 0,0 0 0,1 1 0,-1 0 0,0 0 0,0 1 0,0 0 0,0 1 0,-1 0 0,1 0 0,-1 1 0,0 0 0,13 11 0,-20-15 0,-1 0 0,1 0 0,0 0 0,0 0 0,0 0 0,-1-1 0,1 1 0,0 0 0,0 0 0,0-1 0,0 1 0,0-1 0,1 1 0,-1-1 0,0 1 0,0-1 0,0 0 0,0 1 0,1-1 0,-1 0 0,0 0 0,0 0 0,0 0 0,1 0 0,-1 0 0,0 0 0,0 0 0,0-1 0,1 1 0,-1 0 0,0-1 0,0 1 0,0-1 0,0 1 0,2-2 0,-1-1 0,0 0 0,0 0 0,0 0 0,0 0 0,-1 0 0,1-1 0,-1 1 0,0 0 0,0-1 0,0 1 0,0-8 0,1-5 0,-1 11 0,-1 0 0,1 0 0,0 0 0,0 0 0,0 0 0,1 1 0,0-1 0,2-5 0,-3 10 0,-1 0 0,1-1 0,0 1 0,-1 0 0,1 0 0,-1 0 0,1 0 0,0 0 0,-1 0 0,1 0 0,-1 0 0,1 0 0,0 1 0,-1-1 0,1 0 0,-1 0 0,1 0 0,-1 1 0,1-1 0,-1 0 0,1 1 0,-1-1 0,1 0 0,-1 1 0,1-1 0,-1 1 0,0-1 0,1 1 0,-1-1 0,1 1 0,-1-1 0,0 1 0,0-1 0,1 1 0,-1-1 0,0 1 0,0-1 0,0 1 0,1 1 0,13 23 0,-6-3 0,-1 0 0,-1 1 0,-1 0 0,0 0 0,-2 0 0,-1 1 0,-1-1 0,-3 44 0,2-65 0,0 1 0,0-1 0,0 0 0,0 0 0,-1 0 0,1 0 0,-1 0 0,1 0 0,-1 0 0,0 0 0,1 0 0,-1 0 0,0 0 0,-1 0 0,1-1 0,0 1 0,0 0 0,-1-1 0,1 1 0,-1-1 0,1 1 0,-1-1 0,0 0 0,1 1 0,-1-1 0,0 0 0,0 0 0,0-1 0,0 1 0,0 0 0,0-1 0,0 1 0,0-1 0,0 1 0,-3-1 0,-1 0 0,0-1 0,1 0 0,-1 0 0,1 0 0,-1-1 0,1 0 0,-1 0 0,1 0 0,0 0 0,0-1 0,-9-6 0,-29-21 0,-74-56 0,109 77 0,19 12 0,18 11 0,-14-4 0,2-1 0,-1 0 0,1-1 0,27 9 0,-39-15 0,0-1 0,1 0 0,0 0 0,-1 0 0,1 0 0,0-1 0,-1 0 0,11-2 0,-13 2 0,-1-1 0,1 0 0,-1 0 0,1 0 0,-1 0 0,1 0 0,-1 0 0,0-1 0,0 1 0,1-1 0,-1 1 0,0-1 0,-1 0 0,1 0 0,0 0 0,0 0 0,-1 0 0,1 0 0,1-4 0,-2 4 0,0 1 0,0-1 0,-1 0 0,1 1 0,0-1 0,-1 0 0,1 0 0,-1 0 0,0 0 0,0 1 0,0-1 0,1 0 0,-2 0 0,1 0 0,0 0 0,0 1 0,-1-1 0,1 0 0,0 0 0,-1 0 0,0 1 0,0-1 0,1 0 0,-1 1 0,-1-3 0,-1 1 0,0 0 0,0 0 0,0 1 0,0-1 0,0 1 0,-1-1 0,1 1 0,-1 0 0,0 1 0,1-1 0,-6-1 0,0 0 0,0 0 0,0 1 0,0 0 0,0 1 0,-1-1 0,1 2 0,0 0 0,-1 0 0,1 0 0,-10 3 0,15-2 0,0 1 0,1 0 0,-1 0 0,1 0 0,0 1 0,0-1 0,0 1 0,0-1 0,0 1 0,0 0 0,0 0 0,1 1 0,0-1 0,0 0 0,0 1 0,0-1 0,0 1 0,1 0 0,-1 0 0,1-1 0,-1 6 0,-3 11 0,2-1 0,-4 37 0,7-52 0,0 2 0,-3 92 0,3-90 0,0-1 0,1 1 0,1-1 0,-1 1 0,1-1 0,0 0 0,1 1 0,0-1 0,0 0 0,7 11 0,-9-16 0,0-1 0,1 1 0,-1 0 0,0 0 0,1-1 0,0 1 0,-1-1 0,1 1 0,0-1 0,0 0 0,0 0 0,0 0 0,0 0 0,0 0 0,0 0 0,0-1 0,0 1 0,0 0 0,1-1 0,-1 0 0,0 0 0,0 1 0,0-1 0,1 0 0,-1-1 0,0 1 0,0 0 0,1-1 0,-1 1 0,0-1 0,0 0 0,0 0 0,0 0 0,0 0 0,0 0 0,0 0 0,0 0 0,-1 0 0,1-1 0,0 1 0,2-4 0,2 0 0,-1 0 0,0-1 0,-1 0 0,1 0 0,-1 0 0,0 0 0,-1 0 0,1-1 0,-1 0 0,-1 1 0,4-13 0,-2-17 0,-2 0 0,-1 1 0,-8-70 0,7 101 0,-1 1 0,0 0 0,0 0 0,0 0 0,0 0 0,0 0 0,0 0 0,-1 1 0,0-1 0,1 0 0,-1 1 0,0-1 0,0 1 0,0 0 0,-1-1 0,1 1 0,-1 0 0,1 0 0,-1 1 0,1-1 0,-1 0 0,0 1 0,0 0 0,0-1 0,-6 0 0,7 1 0,-1 1 0,1-1 0,-1 1 0,1 0 0,-1-1 0,1 1 0,0 1 0,-1-1 0,1 0 0,-1 1 0,1-1 0,-1 1 0,1-1 0,0 1 0,0 0 0,-1 0 0,1 0 0,0 1 0,0-1 0,0 0 0,0 1 0,0-1 0,0 1 0,1 0 0,-1-1 0,0 1 0,1 0 0,-1 0 0,1 0 0,0 1 0,0-1 0,0 0 0,-2 4 0,1 4 0,0 0 0,0 1 0,1-1 0,0 1 0,1 0 0,0-1 0,0 1 0,2-1 0,-1 1 0,1-1 0,1 1 0,-1-1 0,2 0 0,0 0 0,0 0 0,0-1 0,12 18 0,-14-25 0,-1-1 0,0 1 0,1-1 0,-1 1 0,1-1 0,0 0 0,-1 0 0,1 1 0,0-1 0,0 0 0,-1-1 0,1 1 0,0 0 0,0 0 0,0-1 0,0 1 0,0-1 0,0 0 0,0 0 0,0 1 0,0-1 0,0-1 0,3 1 0,-2-1 0,1 0 0,-1 0 0,1-1 0,-1 0 0,0 1 0,0-1 0,0 0 0,0 0 0,0-1 0,0 1 0,0-1 0,2-2 0,2-3 0,-1 0 0,0 0 0,0-1 0,-1 0 0,0 0 0,-1 0 0,0 0 0,6-19 0,-9 20 0,0 0 0,0 0 0,0 0 0,-1-1 0,0 1 0,-1 0 0,0 0 0,0 0 0,-1 0 0,-3-10 0,4 15 0,-1-1 0,1 1 0,-1-1 0,0 1 0,0 0 0,0 0 0,0 0 0,0 0 0,-1 0 0,1 0 0,-1 1 0,0-1 0,0 1 0,0-1 0,0 1 0,0 0 0,-1 1 0,1-1 0,-1 0 0,1 1 0,-1 0 0,1 0 0,-8-1 0,6 1 0,0 0 0,0 0 0,0 1 0,1 0 0,-1 0 0,0 0 0,0 1 0,0 0 0,0-1 0,0 2 0,0-1 0,0 1 0,-8 3 0,11-3 0,-1 1 0,0-1 0,1 0 0,-1 1 0,1 0 0,0-1 0,0 1 0,0 0 0,0 0 0,1 0 0,-1 1 0,1-1 0,-1 0 0,1 0 0,0 1 0,1-1 0,-1 1 0,0-1 0,1 1 0,0 4 0,0 1 0,0 0 0,1 0 0,-1 0 0,2 0 0,0-1 0,0 1 0,0 0 0,1-1 0,0 1 0,1-1 0,0 0 0,0 0 0,1-1 0,0 1 0,0-1 0,0 0 0,1 0 0,0-1 0,1 0 0,0 0 0,0 0 0,0-1 0,0 0 0,1 0 0,0-1 0,0 0 0,0 0 0,0-1 0,1 0 0,9 2 0,-14-4 0,-1 0 0,0 0 0,1-1 0,-1 1 0,0-1 0,1 0 0,-1 0 0,1 0 0,-1 0 0,1 0 0,-1-1 0,0 1 0,1-1 0,-1 0 0,0 0 0,0-1 0,1 1 0,-1 0 0,0-1 0,3-2 0,-2 0 0,-1 1 0,0 0 0,0-1 0,0 0 0,-1 0 0,1 0 0,-1 0 0,0 0 0,0-1 0,0 1 0,-1 0 0,3-10 0,-1-7 0,-1 0 0,0-1 0,-1 1 0,-2 0 0,-3-28 0,3 44 0,0-1 0,-1 1 0,1 0 0,-1 1 0,0-1 0,0 0 0,-1 0 0,1 1 0,-1 0 0,0-1 0,-1 1 0,1 0 0,0 0 0,-1 1 0,0-1 0,0 1 0,0 0 0,-1 0 0,1 0 0,0 0 0,-1 1 0,0 0 0,0 0 0,0 0 0,-5-1 0,-7-1 0,1 0 0,-1 0 0,0 2 0,0 0 0,0 1 0,-25 2 0,40-1 0,0 0 0,-1 0 0,1 0 0,0 0 0,0 0 0,-1 1 0,1 0 0,0-1 0,0 1 0,0 0 0,0 0 0,0 0 0,0 0 0,0 0 0,0 0 0,0 1 0,0-1 0,1 1 0,-1-1 0,0 1 0,1 0 0,0-1 0,-1 1 0,1 0 0,0 0 0,0 0 0,0 0 0,0 0 0,0 0 0,0 1 0,1-1 0,-1 0 0,1 0 0,0 0 0,-1 1 0,1-1 0,0 3 0,1 1 0,-1-1 0,1 0 0,0 0 0,1 0 0,-1 0 0,1 0 0,0 0 0,0 0 0,1 0 0,-1-1 0,1 1 0,0-1 0,0 0 0,0 0 0,6 6 0,3 1 0,0-1 0,1 0 0,0 0 0,1-1 0,0-1 0,0 0 0,0-1 0,1-1 0,0 0 0,1-1 0,-1-1 0,1 0 0,22 2 0,-36-6 0,1 0 0,-1 0 0,0 0 0,0 0 0,0 0 0,1-1 0,-1 1 0,0-1 0,0 0 0,0 1 0,0-1 0,0 0 0,0 0 0,0 0 0,0 0 0,0-1 0,0 1 0,0 0 0,-1-1 0,1 0 0,2-3 0,-2 2 0,0 0 0,-1 0 0,0-1 0,1 1 0,-1 0 0,0-1 0,-1 1 0,1-1 0,-1 0 0,1 1 0,-1-1 0,0-5 0,-1 1 0,0 1 0,0-1 0,0 1 0,-1-1 0,0 1 0,-1 0 0,0 0 0,0 0 0,0 0 0,-1 1 0,1-1 0,-10-10 0,5 10 0,1 1 0,-2 1 0,1-1 0,0 1 0,-1 1 0,0 0 0,0 0 0,0 0 0,-18-3 0,4 2 0,-1 1 0,-43-2 0,67 5 0,1 0 0,0-1 0,0 1 0,0 0 0,0 1 0,0-1 0,0 0 0,0 0 0,1 0 0,-1 1 0,0-1 0,0 0 0,1 1 0,-1-1 0,0 1 0,1 0 0,-1-1 0,0 1 0,1 0 0,-1 0 0,0 0 0,1 0 0,-1 0 0,1 0 0,-1 0 0,0 0 0,1 1 0,-1-1 0,0 0 0,1 1 0,-1-1 0,0 1 0,0 0 0,1-1 0,-1 1 0,0 0 0,2 1 0,-1 2 6,1 0 0,0 1 0,-1-1 0,0 0 0,0 1 0,0 0 0,0-1 0,-1 1 0,0 0 0,0 0-1,0 0 1,0 6 0,0 66-583,-2-58-288,0 7-5961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07:17:39.709"/>
    </inkml:context>
    <inkml:brush xml:id="br0">
      <inkml:brushProperty name="width" value="0.05" units="cm"/>
      <inkml:brushProperty name="height" value="0.05" units="cm"/>
    </inkml:brush>
  </inkml:definitions>
  <inkml:trace contextRef="#ctx0" brushRef="#br0">305 212 24575,'334'25'0,"-176"-10"0,470 2 0,-276-15 0,-236 10 0,-90-7 0,0-2 0,1 0 0,-1-2 0,1-1 0,32-4 0,-67 4 0,-1 0 0,1 0 0,0-1 0,0 0 0,-1-1 0,-9-3 0,-17-2 0,-832-75 0,779 81 0,245-2 0,303-46 0,-322 31 0,222-1 0,-656-5 0,61 2 0,-56 20 0,226 2 0,618-17 0,-278 5 0,-214 9 0,-19 0 0,-1 2 0,64 6 0,-181-16 0,0 3 0,-1 4 0,-114 8 0,-230 42 0,317-31 0,72-11 0,0-1 0,-51-2 0,138 33 0,-11-18-195,1-3 0,0-1 0,1-2 0,0-3 0,1-1 0,73-1 0,-72-5-6631</inkml:trace>
  <inkml:trace contextRef="#ctx0" brushRef="#br0" timeOffset="15516.64">154 1370 24575,'3'-3'0,"-1"0"0,1 1 0,0-1 0,1 0 0,-1 1 0,0 0 0,1 0 0,-1 0 0,6-2 0,-5 2 0,37-18 0,1 2 0,1 2 0,0 1 0,1 3 0,1 1 0,89-9 0,280 11 0,-262 11 0,-36-1 0,125 17 0,-217-13 0,-20-3 0,1-1 0,-1 0 0,0 0 0,1 0 0,-1-1 0,1 1 0,-1-1 0,8-1 0,-61 29 0,3-14 0,-1-2 0,0-1 0,-92 7 0,17-3 0,68-6 0,-300 42 0,238-39 0,-126-5 0,217-7 0,57 0 0,-2 0 0,436-18 0,208-4 0,-664 22 0,-299-10 0,-551 0 0,778 10 0,118 18 0,8-9 0,0-4 0,1-2 0,86-7 0,195-34 0,-341 37 0,160-16 0,216 3 0,-589 1 0,27 0 0,-388 9 0,320 5 0,298-21 0,30 2 0,1 3 0,142-8 0,168 19 0,-319 4 0,199 1 0,-303 10 0,11-3 0,-635 114 0,599-113 0,-78 6 0,-202-2 0,330-13 0,0 1 0,0 1 0,-1 0 0,1 0 0,1 0 0,-1 1 0,0 0 0,1 1 0,-1 0 0,1 0 0,-11 9 0,-9 7 0,-34 35 0,58-53 0,6 0 0,0-1 0,1 0 0,-1 0 0,0-1 0,0 1 0,1-1 0,-1 1 0,7-1 0,-3-2 0,1 0 0,-1 0 0,0-1 0,0 0 0,0-1 0,0 1 0,-1-1 0,1 0 0,-1-1 0,0 0 0,0 0 0,-1 0 0,0 0 0,1-1 0,6-11 0,-4 6 0,0 0 0,-1-1 0,0 0 0,-1-1 0,-1 1 0,0-1 0,-1 0 0,4-14 0,-8 25 0,1 1 0,-1-1 0,0 0 0,0 0 0,1 1 0,-1-1 0,0 0 0,0 0 0,-1 0 0,1 1 0,0-1 0,-1 0 0,1 0 0,-1 1 0,1-1 0,-1 0 0,0 1 0,1-1 0,-1 1 0,0-1 0,0 1 0,0-1 0,-1 1 0,1 0 0,-2-3 0,0 3 0,0-1 0,0 1 0,0 0 0,0 0 0,0 0 0,0 0 0,0 1 0,-1-1 0,1 1 0,0 0 0,0-1 0,0 2 0,-5-1 0,-3 2 0,0-1 0,1 2 0,-1-1 0,0 1 0,1 1 0,0 0 0,-17 9 0,14-4 0,1 1 0,0 0 0,0 1 0,1 1 0,0-1 0,-16 25 0,22-29 0,1-1 0,0 1 0,0 0 0,1 0 0,-1 0 0,2 0 0,-1 1 0,1-1 0,0 1 0,1-1 0,-1 1 0,2 0 0,-1 0 0,1 0 0,2 15 0,-2-23 0,1 1 0,0-1 0,0 1 0,0-1 0,0 1 0,-1-1 0,1 0 0,0 0 0,0 1 0,0-1 0,0 0 0,0 0 0,0 0 0,0 0 0,0 0 0,0 0 0,0 0 0,0 0 0,0-1 0,0 1 0,0 0 0,-1 0 0,1-1 0,0 1 0,1-1 0,-1 1 0,0 0 0,0-1 0,0 1 0,0 0 0,0 0 0,-1-1 0,1 1 0,0 0 0,0-1 0,0 1 0,0-1 0,-1 0 0,1 1 0,0-1 0,0 1 0,-1-1 0,1 0 0,-1 0 0,1 1 0,0-1 0,-1 0 0,0 0 0,1 0 0,-1 0 0,1 1 0,-1-1 0,0 0 0,0 0 0,1-1 0,1 10 0,0 0 0,1 0 0,1 0 0,-1-1 0,1 1 0,0-1 0,1 0 0,0 0 0,0 0 0,0-1 0,12 11 0,-13-13 0,0-1 0,0 0 0,0 0 0,1 0 0,-1 0 0,1-1 0,0 1 0,-1-1 0,1 0 0,0-1 0,0 1 0,0-1 0,1 0 0,-1-1 0,0 1 0,0-1 0,0 0 0,1 0 0,-1 0 0,0-1 0,5-1 0,-6 0 0,-1 1 0,0-1 0,1 0 0,-1 0 0,0 0 0,0-1 0,-1 1 0,1-1 0,0 1 0,-1-1 0,0 0 0,1 0 0,-1 0 0,0 0 0,-1 0 0,1-1 0,0 1 0,-1-1 0,2-4 0,-3 6 0,1 1 0,0-1 0,-1 0 0,1 0 0,-1 0 0,0 1 0,0-1 0,1 0 0,-1 0 0,0 0 0,0 1 0,-1-1 0,1 0 0,0 0 0,-1 0 0,1 1 0,-1-1 0,1 0 0,-1 0 0,0 1 0,0-1 0,0 1 0,0-1 0,0 1 0,0-1 0,0 1 0,0-1 0,-1 1 0,1 0 0,0 0 0,-1 0 0,1 0 0,-1 0 0,0 0 0,1 0 0,-1 0 0,0 0 0,1 1 0,-5-2 0,1 2 0,0 0 0,0 0 0,0 1 0,0-1 0,0 1 0,-1 0 0,1 0 0,1 1 0,-1 0 0,0-1 0,0 2 0,1-1 0,-8 5 0,-58 41 0,63-42 0,-3 2 0,4-5 0,0 0 0,1 1 0,0 0 0,0 0 0,0 1 0,1 0 0,-1-1 0,1 2 0,0-1 0,0 0 0,-4 10 0,31-30 0,3-10 0,-2 0 0,0-2 0,-1-1 0,-2 0 0,-1-2 0,-1 0 0,-2-1 0,-1-1 0,23-65 0,-38 91 0,1 1 0,-1 0 0,0-1 0,0 1 0,-1-1 0,0-6 0,0 12 0,0-1 0,0 1 0,0-1 0,0 1 0,0-1 0,0 1 0,-1-1 0,1 1 0,0-1 0,0 1 0,0-1 0,-1 1 0,1-1 0,0 1 0,-1-1 0,1 1 0,0 0 0,-1-1 0,1 1 0,-1 0 0,1-1 0,0 1 0,-1 0 0,1 0 0,-1-1 0,0 1 0,0 0 0,-1 0 0,1 0 0,0 0 0,-1 0 0,1 0 0,-1 1 0,1-1 0,0 0 0,0 1 0,-1-1 0,1 1 0,0 0 0,0-1 0,-1 1 0,0 1 0,-8 5 0,1 1 0,-1 0 0,2 0 0,-1 1 0,1 0 0,0 1 0,1 0 0,1 0 0,-1 0 0,1 1 0,-6 16 0,7-14 0,0 1 0,0 0 0,1 0 0,1 0 0,1 0 0,0 1 0,0-1 0,2 1 0,0 18 0,0-33 0,0 0 0,0 0 0,0 1 0,0-1 0,0 0 0,0 0 0,0 0 0,0 0 0,0 0 0,1 0 0,-1 0 0,0 0 0,0 1 0,0-1 0,0 0 0,0 0 0,0 0 0,0 0 0,0 0 0,0 0 0,0 0 0,0 0 0,0 0 0,0 0 0,1 1 0,-1-1 0,0 0 0,0 0 0,0 0 0,0 0 0,0 0 0,0 0 0,0 0 0,0 0 0,1 0 0,-1 0 0,0 0 0,0 0 0,0 0 0,0 0 0,0 0 0,0 0 0,0 0 0,1 0 0,-1 0 0,0 0 0,0 0 0,0 0 0,0 0 0,0-1 0,0 1 0,0 0 0,0 0 0,0 0 0,1 0 0,-1 0 0,0 0 0,0 0 0,0 0 0,0 0 0,0 0 0,0 0 0,0-1 0,0 1 0,0 0 0,10-11 0,5-18 0,-14 26 0,0 0 0,-1 1 0,1-1 0,0 0 0,-1 0 0,0 0 0,0 1 0,0-1 0,0 0 0,0 0 0,-1 0 0,1 0 0,-1 1 0,1-1 0,-1 0 0,0 0 0,0 1 0,-1-1 0,1 1 0,0-1 0,-1 1 0,0-1 0,1 1 0,-4-4 0,2 5 0,0-1 0,1 1 0,-1 0 0,0 0 0,0 0 0,0 0 0,1 1 0,-1-1 0,0 1 0,0-1 0,0 1 0,0 0 0,0 0 0,0 0 0,0 1 0,0-1 0,0 1 0,0 0 0,0-1 0,1 1 0,-1 1 0,0-1 0,-4 3 0,-4 1 0,1 2 0,-1-1 0,1 1 0,1 1 0,-17 16 0,21-19 0,0 0 0,0 0 0,1 1 0,0-1 0,1 1 0,-1 0 0,1 0 0,0 1 0,0-1 0,1 1 0,-3 12 0,5-18 0,-1-1 0,1 0 0,0 1 0,0-1 0,0 1 0,0-1 0,0 1 0,0-1 0,0 0 0,0 1 0,0-1 0,0 1 0,0-1 0,0 0 0,1 1 0,-1-1 0,0 1 0,0-1 0,0 0 0,0 1 0,1-1 0,-1 1 0,0-1 0,0 0 0,1 1 0,-1-1 0,0 0 0,1 0 0,-1 1 0,0-1 0,1 0 0,-1 0 0,0 1 0,1-1 0,-1 0 0,1 0 0,-1 0 0,0 0 0,1 0 0,21-4 0,18-18 0,-34 17 0,-1 1 0,1-1 0,-1-1 0,0 1 0,-1-1 0,1 0 0,-1 0 0,0 0 0,-1-1 0,0 1 0,0-1 0,0 0 0,-1 0 0,1 0 0,-2 0 0,1 0 0,-1-1 0,0 1 0,-1 0 0,0-1 0,-1-11 0,1 19 0,-1 0 0,0 0 0,0 0 0,1 0 0,-1 0 0,0 0 0,0 1 0,1-1 0,-1 0 0,0 0 0,0 1 0,1-1 0,-1 0 0,0 1 0,1-1 0,-1 0 0,1 1 0,-1-1 0,0 1 0,1-1 0,-1 1 0,1-1 0,-1 1 0,1 0 0,-1-1 0,1 1 0,0 0 0,-1 0 0,-18 20 0,18-19 0,0 0 0,-1 1 0,1-1 0,0 1 0,0-1 0,1 1 0,-1 0 0,1-1 0,-1 1 0,1 0 0,0-1 0,0 1 0,0 0 0,0-1 0,0 1 0,0 0 0,1-1 0,0 1 0,-1-1 0,1 1 0,1 2 0,-1-4 0,-1 0 0,1 0 0,-1 0 0,1-1 0,0 1 0,0 0 0,-1 0 0,1-1 0,0 1 0,0 0 0,0-1 0,-1 1 0,1-1 0,0 1 0,0-1 0,0 0 0,0 1 0,0-1 0,0 0 0,0 0 0,2 1 0,-1-1 0,0-1 0,0 1 0,0 0 0,0-1 0,0 1 0,0-1 0,0 0 0,0 0 0,0 0 0,0 0 0,0 0 0,0 0 0,-1 0 0,4-3 0,4-3 0,0-2 0,0 1 0,-1-1 0,0 0 0,0-1 0,-1 0 0,-1 0 0,1-1 0,-2 0 0,1 0 0,-1 0 0,-1 0 0,0-1 0,3-17 0,-7 27 0,0 1 0,1 0 0,-1 0 0,0 0 0,0-1 0,0 1 0,0 0 0,0 0 0,0-1 0,0 1 0,0 0 0,-1 0 0,1-1 0,0 1 0,-1 0 0,1 0 0,-1 0 0,1 0 0,-1 0 0,0 0 0,1 0 0,-1 0 0,0 0 0,0 0 0,0 0 0,0 0 0,1 0 0,-1 0 0,-1 1 0,1-1 0,0 0 0,0 1 0,0-1 0,0 1 0,0 0 0,0-1 0,-1 1 0,1 0 0,0-1 0,0 1 0,0 0 0,-1 0 0,1 0 0,0 0 0,0 0 0,-1 0 0,1 1 0,0-1 0,-2 1 0,-3 1 0,0-1 0,0 1 0,1 1 0,-1-1 0,1 1 0,0 0 0,0 1 0,0-1 0,-5 5 0,2 1-85,-1 0 0,2 1-1,-1 0 1,1 0 0,1 1-1,0 0 1,0 0 0,1 0-1,1 1 1,0-1 0,0 1-1,1 0 1,0 0 0,2 1-1,-2 22 1,2-2-6741</inkml:trace>
  <inkml:trace contextRef="#ctx0" brushRef="#br0" timeOffset="20120.73">235 2531 24575,'124'-10'0,"214"12"0,245-6 0,-416-10 0,-87 5 0,136 4 0,-312 2 0,0 5 0,0 4 0,-121 23 0,-276 82 0,456-102 0,-181 41 0,180-43 0,0-3 0,0 0 0,-67-5 0,100 1 0,1 0 0,0-1 0,-1 0 0,1 0 0,0 0 0,0 0 0,0-1 0,0 0 0,0 0 0,0 0 0,0 0 0,-4-4 0,8 5 0,0 0 0,0 1 0,0-1 0,0 0 0,0 1 0,0-1 0,1 0 0,-1 1 0,0-1 0,0 0 0,1 1 0,-1-1 0,1 0 0,-1 1 0,0-1 0,1 1 0,-1-1 0,1 1 0,-1-1 0,1 1 0,0-1 0,-1 1 0,1-1 0,-1 1 0,1 0 0,0-1 0,18-12 0,2 4 0,1 0 0,0 1 0,0 1 0,0 2 0,41-7 0,121-1 0,-133 11 0,637-4 0,-418 7 0,-283-2 0,-1 0 0,1-1 0,-19-6 0,-20-2 0,-108-8 0,-1 7 0,0 8 0,-287 29 0,378-12 0,50-10 0,1 0 0,-1 0 0,0-2 0,1-1 0,-33-1 0,119 30 0,-21-15 0,1-3 0,1-1 0,0-3 0,0-1 0,1-3 0,-1-2 0,1-2 0,84-11 0,24-14 0,201-60 0,-301 70 0,-46 12 0,1 0 0,-1 0 0,1 1 0,0 0 0,0 1 0,0 0 0,0 1 0,17 2 0,-44-4 0,0 1 0,0 0 0,0 1 0,-21 2 0,-9 1 0,-639-36 0,562 15 0,58 7 0,0 2 0,0 3 0,-128 5 0,183 2 0,0 0 0,0 0 0,0 1 0,0 1 0,0-1 0,0 1 0,0 1 0,1 0 0,-1 0 0,1 1 0,0 0 0,1 0 0,-1 0 0,1 1 0,-11 12 0,12-10 0,0 1 0,1-1 0,0 1 0,0 0 0,1 0 0,0 0 0,1 0 0,0 1 0,1 0 0,-1-1 0,2 1 0,0 0 0,0 0 0,1 16 0,0-14 0,1 0 0,0 1 0,1-1 0,0 0 0,1 0 0,1 0 0,0 0 0,0 0 0,11 19 0,-13-28 0,0 0 0,0 0 0,0 0 0,1 0 0,-1-1 0,1 1 0,-1-1 0,1 0 0,0 0 0,0 0 0,0 0 0,0 0 0,0-1 0,0 1 0,0-1 0,4 1 0,-3-1 0,0-1 0,0 0 0,1 0 0,-1 0 0,0-1 0,0 1 0,0-1 0,0 0 0,0 0 0,0 0 0,-1-1 0,1 1 0,0-1 0,-1 0 0,1 0 0,-1-1 0,4-2 0,2-1 0,-1-1 0,0-1 0,-1 0 0,0 0 0,0 0 0,0-1 0,-1 1 0,-1-2 0,1 1 0,-2-1 0,6-14 0,-8 21 0,-1 0 0,1-1 0,-1 1 0,-1-1 0,1 1 0,0-1 0,-1 0 0,1 1 0,-1-1 0,0 0 0,-1 1 0,1-1 0,-1 0 0,1 1 0,-1-1 0,0 1 0,0-1 0,0 1 0,-1-1 0,0 1 0,1 0 0,-1 0 0,0 0 0,0 0 0,-1 0 0,1 0 0,0 0 0,-1 1 0,0-1 0,0 1 0,0 0 0,0 0 0,0 0 0,0 0 0,0 0 0,-6-1 0,7 2 0,0 1 0,0-1 0,0 1 0,0 0 0,1-1 0,-1 1 0,0 0 0,0 1 0,0-1 0,0 0 0,0 0 0,0 1 0,0-1 0,0 1 0,1-1 0,-1 1 0,0 0 0,0 0 0,1 0 0,-1 0 0,1 0 0,-1 0 0,1 1 0,-1-1 0,1 0 0,-1 1 0,1-1 0,-2 4 0,-4 4 0,1 1 0,-1 0 0,-6 17 0,10-21 0,-13 26 0,2 0 0,2 0 0,1 2 0,1-1 0,2 1 0,1 0 0,2 1 0,-2 59 0,7-91 0,1 1 0,-1-1 0,0 0 0,1 0 0,0 0 0,0 0 0,-1 0 0,2-1 0,-1 1 0,2 3 0,-3-5 0,1 0 0,0 0 0,-1 0 0,1-1 0,0 1 0,0 0 0,-1-1 0,1 1 0,0 0 0,0-1 0,0 1 0,0-1 0,0 0 0,0 1 0,0-1 0,0 0 0,0 1 0,0-1 0,0 0 0,0 0 0,1 0 0,1 0 0,1-1 0,-1 0 0,1 0 0,-1 0 0,1-1 0,-1 1 0,0-1 0,0 0 0,0 0 0,0 0 0,0 0 0,0 0 0,0-1 0,-1 1 0,4-5 0,9-10 0,-1 0 0,0-2 0,-1 0 0,-1 0 0,-1-1 0,15-37 0,-22 48 0,-1 0 0,0-1 0,0 1 0,-1 0 0,0-1 0,-1 1 0,0-1 0,0 0 0,-1 0 0,0 1 0,-1-1 0,0 0 0,0 1 0,-1-1 0,-1 1 0,1 0 0,-2-1 0,-5-11 0,8 18 0,0 1 0,0 0 0,0 0 0,0 0 0,0 0 0,-1 0 0,1 0 0,0 1 0,-1-1 0,0 0 0,1 1 0,-1-1 0,0 1 0,0-1 0,0 1 0,0 0 0,0 0 0,0 0 0,0 0 0,-1 0 0,1 1 0,0-1 0,0 0 0,-1 1 0,1 0 0,0 0 0,-1-1 0,1 1 0,0 1 0,-1-1 0,1 0 0,-5 2 0,3 0 0,0 0 0,-1 1 0,1 0 0,0 0 0,1 1 0,-1-1 0,1 1 0,-1-1 0,1 1 0,0 0 0,0 0 0,1 1 0,-1-1 0,-2 8 0,1-4 0,0 0 0,0 0 0,1 1 0,0-1 0,1 1 0,0 0 0,1 0 0,-1 0 0,2 0 0,-1 11 0,1-20 0,1 1 0,-1-1 0,0 1 0,0-1 0,1 1 0,-1-1 0,1 0 0,-1 1 0,0-1 0,1 0 0,-1 1 0,1-1 0,-1 0 0,0 1 0,1-1 0,-1 0 0,1 0 0,-1 0 0,1 1 0,-1-1 0,1 0 0,-1 0 0,1 0 0,0 0 0,-1 0 0,1 0 0,-1 0 0,1 0 0,-1 0 0,1 0 0,-1 0 0,1-1 0,-1 1 0,1 0 0,-1 0 0,1 0 0,-1-1 0,1 1 0,-1 0 0,1 0 0,-1-1 0,0 1 0,1 0 0,0-1 0,22-14 0,-8 3 0,-1 0 0,-1-1 0,21-23 0,-30 31 0,0 1 0,-1-1 0,1 0 0,-1-1 0,0 1 0,-1 0 0,1-1 0,-1 0 0,0 1 0,0-1 0,-1 0 0,0 0 0,0 0 0,0 0 0,-1-8 0,0 10-80,-1 8 280,3 10-1685</inkml:trace>
  <inkml:trace contextRef="#ctx0" brushRef="#br0" timeOffset="26174.4">305 3760 24575,'106'17'0,"170"-9"0,-29-1 0,-152-4 0,0-5 0,0-3 0,-1-5 0,0-4 0,157-43 0,-203 44 0,0 2 0,1 2 0,1 2 0,-1 3 0,62 2 0,-67 3 0,-38-1 0,-24 0 0,6 0 0,-231 7 0,-268 45 0,0-25 0,234-20 0,188 1 0,53-4 0,-66 0 0,109 6 0,7 1 0,16 5 0,0-2 0,1-2 0,1 0 0,0-2 0,0-2 0,40 6 0,17-3 0,98 1 0,-30-15 0,218-32 0,-73 4 0,-8 28 0,-427-17 0,23 2 0,-42 6 0,1 7 0,-299 28 0,-150 0 0,636-13 0,-10-1 0,41 4 0,1-4 0,1-3 0,0-2 0,-1-4 0,121-15 0,338-87 0,-191 29 0,-247 53 0,-57 11 0,1 2 0,0 1 0,0 2 0,53 0 0,-198 54 0,36-28 0,-1-4 0,-153 17 0,-162-13 0,380-21 0,-640-1 0,516-15 0,95 9 0,1 1 0,-1 3 0,-72 3 0,103 1 0,1 1 0,-1 0 0,1 0 0,0 1 0,0 0 0,0 1 0,1 0 0,-1 0 0,1 1 0,1 0 0,-1 0 0,1 1 0,0 0 0,0 0 0,-10 15 0,11-14 0,1-1 0,0 1 0,0 0 0,1 0 0,0 1 0,0-1 0,1 1 0,0 0 0,1 0 0,0 0 0,0 0 0,1 0 0,0 0 0,0 0 0,1 1 0,1-1 0,0 9 0,0-15 0,-1 0 0,1 0 0,0-1 0,0 1 0,0 0 0,0-1 0,0 1 0,1-1 0,-1 1 0,1-1 0,0 0 0,0 1 0,-1-1 0,1 0 0,0 0 0,1-1 0,-1 1 0,0 0 0,1-1 0,-1 1 0,1-1 0,-1 0 0,1 1 0,-1-1 0,1-1 0,0 1 0,0 0 0,-1-1 0,1 1 0,0-1 0,0 0 0,0 0 0,-1 0 0,1 0 0,0-1 0,0 1 0,0-1 0,-1 1 0,1-1 0,3-1 0,-2 0 0,1 1 0,0-1 0,0 0 0,-1-1 0,1 1 0,-1-1 0,0 0 0,0 0 0,0 0 0,0 0 0,-1-1 0,1 0 0,-1 1 0,0-1 0,0 0 0,0-1 0,0 1 0,-1-1 0,0 1 0,0-1 0,0 0 0,1-5 0,-2 7 0,-1 0 0,1 0 0,-1 0 0,0 0 0,0 0 0,0 0 0,0 0 0,-1 0 0,-1-5 0,2 8 0,0 0 0,0 0 0,0 0 0,0 0 0,0-1 0,0 1 0,0 0 0,0 0 0,-1 0 0,1 0 0,0 0 0,0 0 0,0 0 0,0 0 0,0-1 0,0 1 0,-1 0 0,1 0 0,0 0 0,0 0 0,0 0 0,0 0 0,-1 0 0,1 0 0,0 0 0,0 0 0,0 0 0,0 0 0,0 0 0,-1 0 0,1 0 0,0 0 0,0 0 0,0 0 0,0 0 0,-1 0 0,1 0 0,0 1 0,0-1 0,0 0 0,0 0 0,0 0 0,0 0 0,-1 0 0,1 0 0,0 0 0,0 1 0,0-1 0,0 0 0,-11 19 0,8-10 0,0 1 0,0 0 0,1-1 0,0 1 0,1 0 0,0 0 0,1 0 0,0 0 0,2 16 0,16-56 0,-16 21 0,-1 0 0,-1 0 0,0 0 0,0 1 0,0-1 0,-1 0 0,0 0 0,-1 0 0,0 1 0,-1-1 0,1 1 0,-6-10 0,6 12 0,-10 48 0,-13 126 0,23-149 0,1 0 0,1-1 0,1 1 0,1-1 0,0 1 0,2-1 0,6 22 0,-10-40 0,0 1 0,0 0 0,0-1 0,0 1 0,1 0 0,-1-1 0,0 1 0,0-1 0,1 1 0,-1 0 0,0-1 0,1 1 0,-1-1 0,1 1 0,-1-1 0,0 1 0,1-1 0,-1 1 0,1-1 0,0 1 0,-1-1 0,1 0 0,-1 1 0,1-1 0,0 0 0,-1 0 0,1 1 0,-1-1 0,1 0 0,0 0 0,-1 0 0,1 0 0,0 0 0,-1 0 0,1 0 0,0 0 0,0 0 0,-1 0 0,1 0 0,0 0 0,-1 0 0,1-1 0,-1 1 0,1 0 0,0-1 0,-1 1 0,1 0 0,-1-1 0,1 1 0,-1 0 0,1-1 0,-1 1 0,2-2 0,25-31 0,-26 32 0,24-38 0,-3-1 0,-1 0 0,-2-2 0,16-51 0,37-181 0,-67 250 0,-1 9 0,-1 1 0,0-1 0,-1 0 0,0 0 0,-1 0 0,-1 0 0,-1 0 0,-2-18 0,2 33 0,1 0 0,-1-1 0,0 1 0,1 0 0,-1 0 0,0 0 0,1 0 0,-1 0 0,1 0 0,-1 0 0,0 0 0,1 1 0,-1-1 0,0 0 0,1 0 0,-1 0 0,1 1 0,-1-1 0,1 0 0,-1 1 0,1-1 0,-1 0 0,1 1 0,-1-1 0,1 1 0,-1-1 0,1 1 0,-1 0 0,-18 14 0,-1 5 0,1 1 0,1 1 0,0 1 0,2 1 0,1 0 0,1 1 0,-14 33 0,9-12 0,2 1 0,2 0 0,-12 67 0,23-73 0,4-41 0,0 0 0,0 0 0,0 1 0,0-1 0,1 0 0,-1 0 0,0 0 0,0 0 0,0 0 0,0 0 0,0 0 0,0 1 0,0-1 0,0 0 0,0 0 0,1 0 0,-1 0 0,0 0 0,0 0 0,0 0 0,0 0 0,0 0 0,0 0 0,1 0 0,-1 1 0,0-1 0,0 0 0,0 0 0,0 0 0,0 0 0,1 0 0,-1 0 0,0 0 0,0 0 0,0 0 0,0 0 0,0 0 0,1-1 0,-1 1 0,0 0 0,0 0 0,0 0 0,0 0 0,0 0 0,0 0 0,1 0 0,-1 0 0,0 0 0,0 0 0,0 0 0,0-1 0,0 1 0,0 0 0,0 0 0,0 0 0,0 0 0,1-1 0,14-19 0,-15 19 0,32-58 0,-30 55 0,0 0 0,-1 0 0,1 0 0,-1-1 0,0 1 0,0 0 0,0-1 0,-1 1 0,0 0 0,1-1 0,-2 1 0,1 0 0,-1-7 0,3 55 0,-3-27 0,-2-36 0,3 17 0,0 0 0,0 0 0,-1 0 0,1 0 0,0 0 0,-1 0 0,1 0 0,-1 0 0,0 0 0,0 0 0,0 0 0,0 1 0,0-1 0,0 0 0,0 1 0,-1-1 0,1 0 0,-1 1 0,1 0 0,-1-1 0,1 1 0,-1 0 0,0 0 0,0 0 0,-1-1 0,1 2 0,0 0 0,1 0 0,-1 0 0,0 0 0,1 0 0,-1 0 0,0 0 0,1 1 0,-1-1 0,1 1 0,-1-1 0,0 1 0,1 0 0,-1 0 0,1-1 0,0 1 0,-1 0 0,1 0 0,0 0 0,0 1 0,-1-1 0,1 0 0,0 0 0,0 1 0,0-1 0,0 0 0,1 1 0,-1-1 0,0 1 0,0 2 0,-6 10 0,0 0 0,1 1 0,1 0 0,1 0 0,0 0 0,1 0 0,0 1 0,1-1 0,0 27 0,20-80 0,-12 10 0,-1 0 0,-2-1 0,-1 1 0,-1-1 0,-3-31 0,-27 101 0,26-35 0,-2 1 0,1 0 0,0 0 0,1 0 0,0 1 0,0-1 0,1 1 0,-1 0 0,0 8 0,22-50 0,-14 17 0,-2 1 0,0-1 0,-1 1 0,0-1 0,-1 0 0,-1 0 0,-3-24 0,-9 84 0,6-14-1365,1-1-5461</inkml:trace>
  <inkml:trace contextRef="#ctx0" brushRef="#br0" timeOffset="27836.72">204 3850 24575,'-2'2'0,"0"1"0,0 0 0,0 0 0,0 0 0,1 0 0,-1 0 0,1 1 0,0-1 0,0 0 0,0 1 0,0-1 0,0 5 0,0-4 0,-17 82 0,3 1 0,5 0 0,3 1 0,6 117 0,9-216 0,3-17 0,26-86 0,-4-2 0,19-142 0,-50 234 0,-5 28 0,-8 38 0,1 3 0,2 0 0,2 0 0,2 0 0,2 0 0,4 60 0,-1-113 0,-1 0 0,2 0 0,-1 0 0,1 0 0,3-9 0,4-14 0,-1-11 0,-1 0 0,-3 0 0,-1-1 0,-4-63 0,2 113 0,7 51 0,-7-55 0,0 0 0,0 1 0,0-1 0,0 0 0,1 0 0,-1 0 0,1 0 0,0 0 0,-1 0 0,2 0 0,-1 0 0,0-1 0,0 1 0,1-1 0,2 3 0,-3-5 0,-1 0 0,0-1 0,1 1 0,-1 0 0,0 0 0,0-1 0,1 1 0,-1-1 0,0 1 0,0-1 0,1 1 0,-1-1 0,0 0 0,0 0 0,0 0 0,0 1 0,0-1 0,0 0 0,0 0 0,0 0 0,-1-1 0,2-1 0,19-25 0,-45 212-1365,21-150-5461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07:17:36.007"/>
    </inkml:context>
    <inkml:brush xml:id="br0">
      <inkml:brushProperty name="width" value="0.05" units="cm"/>
      <inkml:brushProperty name="height" value="0.05" units="cm"/>
    </inkml:brush>
  </inkml:definitions>
  <inkml:trace contextRef="#ctx0" brushRef="#br0">0 12 24575,'275'24'0,"-89"-4"0,32-2 0,257 10 0,-336-28 0,-1 7 0,153 27 0,-166-9 0,-69-12 0,0-2 0,1-3 0,87 1 0,-126-8 0,-10-1 0,-23-7 0,-64-18 0,-2 3 0,-150-19 0,65 14 0,-278-45 0,341 62 0,-1 4 0,-139 11 0,-119 47 0,164-20 0,178-27 0,18-1 0,37 6 0,30-1 0,0-3 0,0-3 0,0-3 0,68-9 0,-10 3 0,1020-4 0,-734 19 0,-424-8 0,1 1 0,-1 0 0,-28 9 0,-9 2 0,-31-1 0,-1-3 0,-92-4 0,-170-25 0,-2-25 0,153 17 0,-263-4 0,154 33 0,340 8 0,-9 0 0,52-2 0,-1-2 0,1-4 0,114-13 0,-55 3 0,254 1 0,-291 12 0,188 32 0,-173-13 0,218 12 0,-288-29 0,-37-4 0,-1-1 0,1 1 0,-1-1 0,1-1 0,0 0 0,-1 0 0,18-3 0,-36 5 0,1-1 0,-1 0 0,0-1 0,0 0 0,0 0 0,-9-2 0,-14 0 0,-476-43 0,-13-1 0,-248 47 0,768-1 0,0 0 0,0 1 0,0-1 0,0 0 0,0 1 0,0-1 0,0 1 0,1 0 0,-1-1 0,0 1 0,0 0 0,0 0 0,1 0 0,-1 0 0,1 1 0,-1-1 0,1 0 0,-1 1 0,1-1 0,-2 3 0,0 1 0,1-1 0,-1 1 0,1-1 0,0 1 0,0 0 0,1-1 0,0 1 0,-1 6 0,0 1 0,1-1 0,0 1 0,1-1 0,0 1 0,1-1 0,4 20 0,-3-24 0,0-1 0,1 0 0,0 0 0,0 0 0,1-1 0,-1 1 0,1-1 0,0 0 0,1 0 0,-1 0 0,1 0 0,0-1 0,10 7 0,-13-10 0,-1 0 0,1 1 0,0-1 0,0 0 0,0 0 0,1 0 0,-1-1 0,0 1 0,0 0 0,0-1 0,1 0 0,-1 1 0,0-1 0,1 0 0,-1 0 0,0 0 0,0-1 0,1 1 0,-1 0 0,0-1 0,0 0 0,1 1 0,-1-1 0,0 0 0,0 0 0,0 0 0,0 0 0,0-1 0,0 1 0,-1 0 0,1-1 0,0 1 0,-1-1 0,1 0 0,-1 0 0,1 1 0,-1-1 0,0 0 0,0 0 0,0 0 0,0-1 0,1-1 0,0-1 0,0 0 0,0-1 0,0 1 0,-1 0 0,0 0 0,0-1 0,0 1 0,-1-1 0,0 1 0,0-1 0,0 1 0,0-1 0,-1 1 0,-1-6 0,-3-6 0,-1 0 0,0 0 0,-9-15 0,-2-5 0,24 84 0,-7-40 0,1 0 0,-1 0 0,1 0 0,1 0 0,2 10 0,1-7 0,0 0 0,1-1 0,0 0 0,0 0 0,1 0 0,0-1 0,1 0 0,-1 0 0,2-1 0,-1 0 0,15 9 0,-17-12 0,0 0 0,1 0 0,0-1 0,0 0 0,0 0 0,0 0 0,0-1 0,0 0 0,1-1 0,-1 0 0,1 0 0,-1 0 0,1-1 0,-1 0 0,1 0 0,0-1 0,10-2 0,-13 1 0,-1 0 0,1 0 0,-1 0 0,1 0 0,-1 0 0,0-1 0,0 0 0,0 0 0,-1 0 0,1-1 0,-1 1 0,1-1 0,-1 0 0,0 1 0,-1-1 0,1-1 0,-1 1 0,1 0 0,-1-1 0,-1 1 0,1-1 0,-1 0 0,1 1 0,-1-1 0,-1 0 0,1 0 0,-1 0 0,0 0 0,0-6 0,0 6 0,-1 0 0,1 0 0,-1-1 0,0 1 0,-1 0 0,1 0 0,-1 0 0,0 1 0,0-1 0,0 0 0,-1 1 0,0-1 0,0 1 0,0 0 0,0 0 0,-1 0 0,1 0 0,-1 1 0,0-1 0,0 1 0,-1 0 0,1 0 0,-1 1 0,1-1 0,-1 1 0,0 0 0,-6-2 0,1 2 0,0 0 0,0 1 0,-1 1 0,1 0 0,0 0 0,0 0 0,-1 2 0,-15 3 0,22-5 0,0 1 0,1 0 0,-1 0 0,0 0 0,1 0 0,-1 1 0,1 0 0,-1-1 0,1 1 0,0 1 0,0-1 0,0 0 0,0 1 0,0-1 0,1 1 0,-1 0 0,1 0 0,-1 0 0,1 0 0,0 0 0,0 1 0,1-1 0,-1 0 0,1 1 0,-1 0 0,0 4 0,2-6 0,0 0 0,0 1 0,0-1 0,0 0 0,0 0 0,1 1 0,-1-1 0,1 0 0,-1 0 0,1 1 0,0-1 0,0 0 0,0 0 0,0 0 0,0 0 0,0 0 0,1 0 0,-1-1 0,3 3 0,0 0 0,0-1 0,0 0 0,0 0 0,1 0 0,-1 0 0,1-1 0,0 1 0,6 1 0,1 0 0,1-1 0,0 0 0,1-1 0,-1 0 0,26 0 0,-27-3 0,0-1 0,1 0 0,-1 0 0,0-1 0,0-1 0,0 0 0,-1-1 0,1 0 0,-1-1 0,14-9 0,-19 11 0,0 0 0,-1 0 0,0 0 0,0-1 0,0 0 0,0 0 0,-1 0 0,0 0 0,0-1 0,0 0 0,0 0 0,-1 0 0,0 0 0,-1 0 0,1-1 0,-1 1 0,0-1 0,-1 0 0,0 1 0,1-11 0,-2 15 0,0-1 0,0 1 0,0 0 0,0 0 0,0 0 0,-1 0 0,1 0 0,-1 0 0,1 0 0,-1 0 0,0 0 0,0 0 0,0 0 0,0 0 0,0 1 0,0-1 0,-1 0 0,1 1 0,0-1 0,-1 1 0,0-1 0,1 1 0,-4-3 0,1 3 0,0-1 0,0 1 0,0 0 0,0 0 0,0 0 0,0 0 0,0 1 0,0 0 0,0 0 0,0 0 0,-7 1 0,-1 1 0,1 0 0,-1 0 0,1 2 0,0-1 0,0 2 0,0-1 0,-19 12 0,27-13 0,0 0 0,0-1 0,0 1 0,0 0 0,1 0 0,-1 1 0,1-1 0,0 1 0,0-1 0,0 1 0,0 0 0,1-1 0,0 1 0,-1 0 0,1 0 0,1 0 0,-1 0 0,0 0 0,1 0 0,0 5 0,0-6 0,0-1 0,1 1 0,-1 0 0,0-1 0,1 1 0,0 0 0,0-1 0,0 1 0,0-1 0,0 1 0,0-1 0,1 0 0,-1 1 0,1-1 0,-1 0 0,1 0 0,0 0 0,0 0 0,0 0 0,0-1 0,0 1 0,1 0 0,-1-1 0,0 0 0,1 0 0,-1 1 0,1-1 0,-1-1 0,1 1 0,0 0 0,2 0 0,-3-1 0,0 0 0,-1 0 0,1 0 0,0 0 0,-1 0 0,1-1 0,0 1 0,-1 0 0,1-1 0,-1 1 0,1-1 0,0 0 0,-1 0 0,1 1 0,-1-1 0,0 0 0,1 0 0,-1 0 0,0-1 0,0 1 0,1 0 0,-1 0 0,0-1 0,0 1 0,0 0 0,-1-1 0,1 1 0,0-1 0,0 1 0,-1-1 0,1 0 0,-1 1 0,1-1 0,-1 0 0,0 1 0,0-1 0,0 0 0,0 1 0,0-3 0,1-3 0,-1 1 0,0 0 0,0-1 0,0 1 0,-1-1 0,0 1 0,0 0 0,-1 0 0,-2-7 0,3 10 0,0 0 0,0 1 0,-1-1 0,1 1 0,-1-1 0,1 1 0,-1-1 0,0 1 0,0 0 0,0 0 0,0 0 0,0 0 0,-1 0 0,1 1 0,0-1 0,-1 1 0,1-1 0,-1 1 0,-4-2 0,4 4 0,1-1 0,0 0 0,0 0 0,0 1 0,0-1 0,0 1 0,0 0 0,0 0 0,0 0 0,0 0 0,0 0 0,0 0 0,0 0 0,0 0 0,1 1 0,-1-1 0,1 1 0,-1 0 0,1-1 0,-1 1 0,1 0 0,0 0 0,0-1 0,0 1 0,0 0 0,-1 3 0,-1 1 0,1 0 0,0 1 0,0-1 0,0 1 0,1-1 0,0 1 0,0 0 0,0-1 0,1 1 0,0 7 0,0-12 0,0 0 0,0-1 0,1 1 0,-1 0 0,0 0 0,1-1 0,-1 1 0,1 0 0,-1-1 0,1 1 0,0 0 0,-1-1 0,1 1 0,0-1 0,0 1 0,0-1 0,0 0 0,1 1 0,-1-1 0,0 0 0,0 0 0,1 0 0,-1 0 0,1 0 0,-1 0 0,1 0 0,-1 0 0,1-1 0,0 1 0,-1-1 0,1 1 0,0-1 0,-1 1 0,1-1 0,0 0 0,0 0 0,-1 0 0,1 0 0,0 0 0,0 0 0,-1-1 0,1 1 0,2-1 0,0-1 0,-1 1 0,1 0 0,-1-1 0,1 0 0,-1 0 0,0 0 0,0 0 0,0-1 0,0 1 0,-1-1 0,1 1 0,0-1 0,-1 0 0,0 0 0,0 0 0,0 0 0,0-1 0,0 1 0,-1-1 0,1 1 0,-1-1 0,0 1 0,0-1 0,0 0 0,-1 1 0,1-7 0,-1 7 0,1 0 0,-1 0 0,0-1 0,0 1 0,0 0 0,0 0 0,-1-1 0,0 1 0,1 0 0,-1 0 0,0 0 0,0 0 0,-1 0 0,1 0 0,-1 0 0,1 0 0,-1 0 0,0 1 0,0-1 0,0 1 0,0-1 0,-1 1 0,1 0 0,-1 0 0,1 0 0,-1 0 0,0 0 0,0 1 0,0-1 0,-4-1 0,4 2 0,0 0 0,1 1 0,-1-1 0,1 0 0,-1 1 0,0 0 0,1-1 0,-1 1 0,0 0 0,1 0 0,-1 1 0,0-1 0,1 1 0,-1-1 0,0 1 0,1 0 0,-1 0 0,1 0 0,-1 0 0,1 0 0,0 1 0,-1-1 0,1 1 0,0-1 0,0 1 0,0 0 0,0 0 0,0 0 0,1 0 0,-1 0 0,1 1 0,-1-1 0,1 0 0,0 1 0,0-1 0,0 1 0,0-1 0,0 1 0,0-1 0,1 1 0,-1 0 0,1 5 0,-2 3 0,1 0 0,1 0 0,0 0 0,1 0 0,0 0 0,1 0 0,0 0 0,0-1 0,6 15 0,-6-19 0,0 0 0,0-1 0,1 1 0,0-1 0,0 1 0,0-1 0,0 0 0,1-1 0,0 1 0,0 0 0,6 3 0,-25-57 0,9 36 0,0 0 0,-1 0 0,-1 1 0,0 0 0,0 0 0,-1 1 0,-1 0 0,0 0 0,0 1 0,-14-9 0,23 18 0,0 0 0,0 0 0,0 0 0,0 1 0,0-1 0,0 1 0,-1-1 0,1 1 0,0-1 0,0 1 0,-1 0 0,1-1 0,0 1 0,0 0 0,-1 0 0,1 0 0,0 0 0,-1 0 0,1 0 0,0 1 0,0-1 0,-1 0 0,1 1 0,0-1 0,0 0 0,0 1 0,-2 1 0,1-1 0,1 1 0,0 0 0,-1 0 0,1 0 0,0 0 0,0-1 0,0 2 0,0-1 0,1 0 0,-1 0 0,1 0 0,-1 0 0,1 0 0,0 4 0,-1 4 0,1-1 0,0 0 0,1 1 0,0-1 0,0 1 0,5 13 0,-4-17 0,1-1 0,0 0 0,-1 0 0,2-1 0,-1 1 0,0-1 0,1 1 0,0-1 0,0 0 0,0 0 0,1-1 0,-1 0 0,1 1 0,0-1 0,-1-1 0,2 1 0,-1-1 0,0 0 0,0 0 0,1 0 0,-1-1 0,1 0 0,-1 0 0,7 0 0,-8 0 0,0-1 0,0 0 0,0-1 0,-1 1 0,1-1 0,0 0 0,0 0 0,0 0 0,-1 0 0,1-1 0,-1 1 0,1-1 0,-1 0 0,1 0 0,-1 0 0,0 0 0,0-1 0,0 0 0,0 1 0,-1-1 0,1 0 0,-1 0 0,1 0 0,-1-1 0,0 1 0,0 0 0,-1-1 0,1 0 0,-1 1 0,0-1 0,0 0 0,0 0 0,0 1 0,0-1 0,-1-5 0,1 7 0,-1 1 0,1-1 0,-1 0 0,0 1 0,1-1 0,-1 1 0,0-1 0,0 0 0,0 1 0,0-1 0,-1 0 0,1 1 0,0-1 0,-1 0 0,1 1 0,-1-1 0,1 1 0,-1-1 0,0 1 0,0-1 0,0 1 0,0-1 0,0 1 0,0 0 0,0 0 0,0-1 0,0 1 0,0 0 0,-1 0 0,1 0 0,0 0 0,-1 1 0,1-1 0,-1 0 0,1 0 0,-1 1 0,1-1 0,-1 1 0,0 0 0,1-1 0,-1 1 0,0 0 0,1 0 0,-1 0 0,0 0 0,1 0 0,-1 0 0,-2 1 0,-3 0 0,0 1 0,0 0 0,1 0 0,-1 1 0,1 0 0,-1 0 0,1 0 0,0 1 0,0 0 0,-6 5 0,0 2-170,2 0-1,-1 1 0,1 0 1,1 0-1,1 1 0,-1 0 1,-6 17-1,9-17-6655</inkml:trace>
</inkml:ink>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6608B1-A148-495A-80CE-F0BD5CC963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 APA Style paper 7th edition</Template>
  <TotalTime>0</TotalTime>
  <Pages>11</Pages>
  <Words>2256</Words>
  <Characters>12129</Characters>
  <Application>Microsoft Office Word</Application>
  <DocSecurity>0</DocSecurity>
  <Lines>189</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2023-10-07T07:25:00Z</dcterms:created>
  <dcterms:modified xsi:type="dcterms:W3CDTF">2023-10-07T09:11:00Z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307d21a4-49f8-45ba-9bfa-f69b1a7983ba</vt:lpwstr>
  </property>
</Properties>
</file>